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7A5526" w:rsidRDefault="007A5526" w:rsidP="006E682D">
      <w:pPr>
        <w:pStyle w:val="Title"/>
      </w:pPr>
      <w:r>
        <w:t>Root Finder</w:t>
      </w:r>
      <w:bookmarkStart w:id="5" w:name="_GoBack"/>
      <w:bookmarkEnd w:id="5"/>
    </w:p>
    <w:p w:rsidR="00C6554A" w:rsidRDefault="006E682D" w:rsidP="006E682D">
      <w:pPr>
        <w:pStyle w:val="Title"/>
      </w:pPr>
      <w:r>
        <w:t>Numerical Methods</w:t>
      </w:r>
    </w:p>
    <w:p w:rsidR="00C6554A" w:rsidRPr="00D5413C" w:rsidRDefault="006E682D" w:rsidP="006E682D">
      <w:pPr>
        <w:pStyle w:val="Subtitle"/>
      </w:pPr>
      <w:r>
        <w:t>Final project report</w:t>
      </w:r>
    </w:p>
    <w:p w:rsidR="00C6554A" w:rsidRDefault="00C6554A" w:rsidP="00C6554A">
      <w:pPr>
        <w:pStyle w:val="ContactInfo"/>
      </w:pPr>
      <w:r>
        <w:br w:type="page"/>
      </w:r>
    </w:p>
    <w:p w:rsidR="00C6554A" w:rsidRDefault="006E682D" w:rsidP="006E682D">
      <w:pPr>
        <w:pStyle w:val="Heading1"/>
      </w:pPr>
      <w:r>
        <w:lastRenderedPageBreak/>
        <w:t>Main Idea</w:t>
      </w:r>
    </w:p>
    <w:p w:rsidR="0000574B" w:rsidRDefault="0000574B" w:rsidP="0000574B"/>
    <w:p w:rsidR="0000574B" w:rsidRPr="0000574B" w:rsidRDefault="0000574B" w:rsidP="0000574B">
      <w:pPr>
        <w:ind w:left="720"/>
      </w:pPr>
      <w:r w:rsidRPr="0000574B">
        <w:t>The aim of the numerical analysis approximatio</w:t>
      </w:r>
      <w:r>
        <w:t>n</w:t>
      </w:r>
      <w:r w:rsidRPr="0000574B">
        <w:t xml:space="preserve"> methods is to solve equations </w:t>
      </w:r>
      <w:r>
        <w:tab/>
      </w:r>
      <w:r w:rsidRPr="0000574B">
        <w:t xml:space="preserve"> is</w:t>
      </w:r>
      <w:r>
        <w:t xml:space="preserve"> not easy to be solved manually</w:t>
      </w:r>
      <w:r w:rsidRPr="0000574B">
        <w:t>. By moving all of an equation’s terms to one side, we can get an equation that says: f(x) = 0, where f(x) is some function of the unknown variable “x”. That transforms the problem into one of finding the x-value at which f(x) = 0. That x-value is the root of this equation</w:t>
      </w:r>
      <w:r>
        <w:t>. In Bracketing Methods</w:t>
      </w:r>
      <w:r w:rsidRPr="0000574B">
        <w:t xml:space="preserve">, we use to guess two initial points whether to make us converge quickly or slowly </w:t>
      </w:r>
      <w:r>
        <w:t>or the root might not be bracke</w:t>
      </w:r>
      <w:r w:rsidRPr="0000574B">
        <w:t>ted by those points then we have to choose another two values. Bu</w:t>
      </w:r>
      <w:r>
        <w:t>t the open methods make it simpler</w:t>
      </w:r>
      <w:r w:rsidRPr="0000574B">
        <w:t xml:space="preserve"> by choosing only one initial point from which we will get the approximated root</w:t>
      </w:r>
      <w:r>
        <w:t>.</w:t>
      </w:r>
    </w:p>
    <w:p w:rsidR="00C6554A" w:rsidRDefault="006E682D" w:rsidP="006E682D">
      <w:pPr>
        <w:pStyle w:val="ListBullet"/>
        <w:numPr>
          <w:ilvl w:val="0"/>
          <w:numId w:val="0"/>
        </w:numPr>
        <w:ind w:left="720"/>
      </w:pPr>
      <w:r>
        <w:t>Takes a function as an input, along with its initial points, tolerance and number of iterations.</w:t>
      </w:r>
    </w:p>
    <w:p w:rsidR="006E682D" w:rsidRDefault="00FA15C7" w:rsidP="006E682D">
      <w:pPr>
        <w:pStyle w:val="Default"/>
        <w:rPr>
          <w:rFonts w:asciiTheme="minorHAnsi" w:hAnsiTheme="minorHAnsi"/>
          <w:color w:val="595959" w:themeColor="text1" w:themeTint="A6"/>
          <w:sz w:val="22"/>
          <w:szCs w:val="22"/>
        </w:rPr>
      </w:pPr>
      <w:r>
        <w:rPr>
          <w:rFonts w:asciiTheme="minorHAnsi" w:hAnsiTheme="minorHAnsi"/>
          <w:color w:val="595959" w:themeColor="text1" w:themeTint="A6"/>
          <w:sz w:val="22"/>
          <w:szCs w:val="22"/>
        </w:rPr>
        <w:t xml:space="preserve">             </w:t>
      </w:r>
      <w:r w:rsidR="006E682D" w:rsidRPr="00FA15C7">
        <w:rPr>
          <w:rFonts w:asciiTheme="minorHAnsi" w:hAnsiTheme="minorHAnsi"/>
          <w:color w:val="595959" w:themeColor="text1" w:themeTint="A6"/>
          <w:sz w:val="22"/>
          <w:szCs w:val="22"/>
        </w:rPr>
        <w:t>If tolerance is not given it is set as 0.00001 &amp; number of iterations 50 by default.</w:t>
      </w:r>
    </w:p>
    <w:p w:rsidR="00FA15C7" w:rsidRDefault="00FA15C7" w:rsidP="00FA15C7">
      <w:pPr>
        <w:pStyle w:val="Default"/>
        <w:ind w:left="720"/>
        <w:rPr>
          <w:rFonts w:asciiTheme="minorHAnsi" w:hAnsiTheme="minorHAnsi"/>
          <w:color w:val="595959" w:themeColor="text1" w:themeTint="A6"/>
          <w:sz w:val="22"/>
          <w:szCs w:val="22"/>
        </w:rPr>
      </w:pPr>
      <w:r>
        <w:rPr>
          <w:rFonts w:asciiTheme="minorHAnsi" w:hAnsiTheme="minorHAnsi"/>
          <w:color w:val="595959" w:themeColor="text1" w:themeTint="A6"/>
          <w:sz w:val="22"/>
          <w:szCs w:val="22"/>
        </w:rPr>
        <w:t>The function will be drawn in the GUI as an output along with the iterations, the values of the points, absoluter error, relative error.</w:t>
      </w:r>
    </w:p>
    <w:p w:rsidR="00FA15C7" w:rsidRDefault="00FA15C7" w:rsidP="00FA15C7">
      <w:pPr>
        <w:pStyle w:val="Default"/>
        <w:ind w:left="720"/>
        <w:rPr>
          <w:rFonts w:asciiTheme="minorHAnsi" w:hAnsiTheme="minorHAnsi"/>
          <w:color w:val="595959" w:themeColor="text1" w:themeTint="A6"/>
          <w:sz w:val="22"/>
          <w:szCs w:val="22"/>
        </w:rPr>
      </w:pPr>
      <w:r>
        <w:rPr>
          <w:rFonts w:asciiTheme="minorHAnsi" w:hAnsiTheme="minorHAnsi"/>
          <w:color w:val="595959" w:themeColor="text1" w:themeTint="A6"/>
          <w:sz w:val="22"/>
          <w:szCs w:val="22"/>
        </w:rPr>
        <w:t>The elapsed time will be shown as well.</w:t>
      </w:r>
    </w:p>
    <w:p w:rsidR="00FA15C7" w:rsidRDefault="00FA15C7" w:rsidP="00FA15C7">
      <w:pPr>
        <w:pStyle w:val="Default"/>
        <w:ind w:left="720"/>
        <w:rPr>
          <w:rFonts w:asciiTheme="minorHAnsi" w:hAnsiTheme="minorHAnsi"/>
          <w:color w:val="595959" w:themeColor="text1" w:themeTint="A6"/>
          <w:sz w:val="22"/>
          <w:szCs w:val="22"/>
        </w:rPr>
      </w:pPr>
    </w:p>
    <w:p w:rsidR="00FA15C7" w:rsidRDefault="00FA15C7" w:rsidP="00FA15C7">
      <w:pPr>
        <w:pStyle w:val="Default"/>
        <w:ind w:left="720"/>
        <w:rPr>
          <w:rFonts w:asciiTheme="minorHAnsi" w:hAnsiTheme="minorHAnsi"/>
          <w:color w:val="595959" w:themeColor="text1" w:themeTint="A6"/>
          <w:sz w:val="22"/>
          <w:szCs w:val="22"/>
        </w:rPr>
      </w:pPr>
    </w:p>
    <w:p w:rsidR="00FA15C7" w:rsidRDefault="00FA15C7" w:rsidP="00FA15C7">
      <w:pPr>
        <w:pStyle w:val="Heading1"/>
      </w:pPr>
      <w:r>
        <w:t>Methods:</w:t>
      </w:r>
    </w:p>
    <w:p w:rsidR="00BD45A7" w:rsidRDefault="00BD45A7" w:rsidP="00BD45A7"/>
    <w:p w:rsidR="00FA15C7" w:rsidRPr="00FA15C7" w:rsidRDefault="00FA15C7" w:rsidP="00FA15C7">
      <w:pPr>
        <w:pStyle w:val="Heading2"/>
      </w:pPr>
      <w:r>
        <w:t>Secant Method</w:t>
      </w:r>
    </w:p>
    <w:p w:rsidR="00FA15C7" w:rsidRPr="002F4BB4" w:rsidRDefault="00FA15C7" w:rsidP="00FA15C7">
      <w:pPr>
        <w:rPr>
          <w:color w:val="FEB80A" w:themeColor="accent3"/>
        </w:rPr>
      </w:pPr>
      <w:r w:rsidRPr="002F4BB4">
        <w:rPr>
          <w:color w:val="FEB80A" w:themeColor="accent3"/>
        </w:rPr>
        <w:t>Pseudocode:</w:t>
      </w:r>
    </w:p>
    <w:p w:rsidR="00FA15C7" w:rsidRPr="002F4BB4" w:rsidRDefault="00FA15C7" w:rsidP="00FA15C7">
      <w:pPr>
        <w:rPr>
          <w:b/>
          <w:bCs/>
        </w:rPr>
      </w:pPr>
      <w:r w:rsidRPr="002F4BB4">
        <w:rPr>
          <w:b/>
          <w:bCs/>
        </w:rPr>
        <w:t>1-Normal Mode:</w:t>
      </w:r>
    </w:p>
    <w:p w:rsidR="00FA15C7" w:rsidRDefault="00FA15C7" w:rsidP="00FA15C7"/>
    <w:p w:rsidR="00FA15C7" w:rsidRDefault="00FA15C7" w:rsidP="00FA15C7">
      <w:r>
        <w:t>Function and data (iterations, initial pt1,initial pt2,tolerance) are passed to Secant method function.</w:t>
      </w:r>
    </w:p>
    <w:p w:rsidR="00FA15C7" w:rsidRDefault="00FA15C7" w:rsidP="00FA15C7">
      <w:r>
        <w:t>initialize array for A and F(A) points;</w:t>
      </w:r>
    </w:p>
    <w:p w:rsidR="00FA15C7" w:rsidRDefault="00FA15C7" w:rsidP="00FA15C7">
      <w:r>
        <w:t>initialize array for B and F(B) points;</w:t>
      </w:r>
    </w:p>
    <w:p w:rsidR="00FA15C7" w:rsidRDefault="00FA15C7" w:rsidP="00FA15C7">
      <w:r>
        <w:t xml:space="preserve">initialize array </w:t>
      </w:r>
      <w:proofErr w:type="spellStart"/>
      <w:r>
        <w:t>ffor</w:t>
      </w:r>
      <w:proofErr w:type="spellEnd"/>
      <w:r>
        <w:t xml:space="preserve"> </w:t>
      </w:r>
      <w:proofErr w:type="spellStart"/>
      <w:r>
        <w:t>Xn</w:t>
      </w:r>
      <w:proofErr w:type="spellEnd"/>
      <w:r>
        <w:t xml:space="preserve"> and, absolute and relative error;</w:t>
      </w:r>
    </w:p>
    <w:p w:rsidR="00FA15C7" w:rsidRDefault="00FA15C7" w:rsidP="00FA15C7">
      <w:r>
        <w:t>start timer;</w:t>
      </w:r>
    </w:p>
    <w:p w:rsidR="00FA15C7" w:rsidRDefault="00FA15C7" w:rsidP="00FA15C7">
      <w:r>
        <w:lastRenderedPageBreak/>
        <w:t>start Iteration loop</w:t>
      </w:r>
    </w:p>
    <w:p w:rsidR="00FA15C7" w:rsidRDefault="00FA15C7" w:rsidP="00FA15C7">
      <w:r>
        <w:t xml:space="preserve">calculate </w:t>
      </w:r>
      <w:proofErr w:type="spellStart"/>
      <w:r>
        <w:t>Xn</w:t>
      </w:r>
      <w:proofErr w:type="spellEnd"/>
      <w:r>
        <w:t xml:space="preserve"> by the equation </w:t>
      </w:r>
      <w:proofErr w:type="spellStart"/>
      <w:r>
        <w:t>Xn</w:t>
      </w:r>
      <w:proofErr w:type="spellEnd"/>
      <w:r>
        <w:t>=b-((f(b)*(a-b))/(f(a)-f(b)));</w:t>
      </w:r>
    </w:p>
    <w:p w:rsidR="00FA15C7" w:rsidRDefault="00FA15C7" w:rsidP="00FA15C7">
      <w:r>
        <w:t>check value of the absolute error reached tolerance or iteration reached max value.</w:t>
      </w:r>
    </w:p>
    <w:p w:rsidR="00FA15C7" w:rsidRDefault="00FA15C7" w:rsidP="00FA15C7">
      <w:r>
        <w:t>if true</w:t>
      </w:r>
    </w:p>
    <w:p w:rsidR="00FA15C7" w:rsidRDefault="00FA15C7" w:rsidP="00FA15C7">
      <w:r>
        <w:t xml:space="preserve">   break;</w:t>
      </w:r>
    </w:p>
    <w:p w:rsidR="00FA15C7" w:rsidRDefault="00FA15C7" w:rsidP="00FA15C7">
      <w:r>
        <w:t xml:space="preserve">else </w:t>
      </w:r>
    </w:p>
    <w:p w:rsidR="00FA15C7" w:rsidRDefault="00FA15C7" w:rsidP="00FA15C7">
      <w:r>
        <w:t>continue loop till tolerance reached.</w:t>
      </w:r>
    </w:p>
    <w:p w:rsidR="00FA15C7" w:rsidRDefault="00FA15C7" w:rsidP="00FA15C7"/>
    <w:p w:rsidR="00FA15C7" w:rsidRDefault="00FA15C7" w:rsidP="00FA15C7"/>
    <w:p w:rsidR="00FA15C7" w:rsidRDefault="00FA15C7" w:rsidP="00FA15C7">
      <w:r>
        <w:t>after function is done [</w:t>
      </w:r>
      <w:proofErr w:type="spellStart"/>
      <w:r>
        <w:t>a,b,fa,fb,xn,tol,rele,time</w:t>
      </w:r>
      <w:proofErr w:type="spellEnd"/>
      <w:r>
        <w:t>] are returned and displayed in GUI.</w:t>
      </w:r>
    </w:p>
    <w:p w:rsidR="00FA15C7" w:rsidRPr="002F4BB4" w:rsidRDefault="00FA15C7" w:rsidP="00FA15C7">
      <w:pPr>
        <w:rPr>
          <w:b/>
          <w:bCs/>
        </w:rPr>
      </w:pPr>
    </w:p>
    <w:p w:rsidR="00FA15C7" w:rsidRPr="002F4BB4" w:rsidRDefault="00FA15C7" w:rsidP="00FA15C7">
      <w:pPr>
        <w:rPr>
          <w:b/>
          <w:bCs/>
        </w:rPr>
      </w:pPr>
      <w:r w:rsidRPr="002F4BB4">
        <w:rPr>
          <w:b/>
          <w:bCs/>
        </w:rPr>
        <w:t>2-Single Step Mode:</w:t>
      </w:r>
    </w:p>
    <w:p w:rsidR="00FA15C7" w:rsidRDefault="00FA15C7" w:rsidP="00FA15C7"/>
    <w:p w:rsidR="00FA15C7" w:rsidRDefault="00FA15C7" w:rsidP="00FA15C7">
      <w:r>
        <w:t>As normal Mode , but in displaying data,</w:t>
      </w:r>
    </w:p>
    <w:p w:rsidR="00FA15C7" w:rsidRDefault="00FA15C7" w:rsidP="00FA15C7">
      <w:r>
        <w:t>iteration by iteration is being displayed on clicking Single Solve button, till all iteration are displayed</w:t>
      </w:r>
    </w:p>
    <w:p w:rsidR="00FA15C7" w:rsidRDefault="00FA15C7" w:rsidP="00FA15C7">
      <w:r>
        <w:t>and by that a message appears to announce that tolerance reached and iterations are all displayed.</w:t>
      </w:r>
    </w:p>
    <w:p w:rsidR="00FA15C7" w:rsidRDefault="00FA15C7" w:rsidP="00FA15C7"/>
    <w:p w:rsidR="00FA15C7" w:rsidRPr="002F4BB4" w:rsidRDefault="00FA15C7" w:rsidP="00FA15C7">
      <w:pPr>
        <w:rPr>
          <w:color w:val="FEB80A" w:themeColor="accent3"/>
        </w:rPr>
      </w:pPr>
      <w:r w:rsidRPr="002F4BB4">
        <w:rPr>
          <w:color w:val="FEB80A" w:themeColor="accent3"/>
        </w:rPr>
        <w:t>Data Structure USED:</w:t>
      </w:r>
    </w:p>
    <w:p w:rsidR="00FA15C7" w:rsidRDefault="00FA15C7" w:rsidP="00FA15C7"/>
    <w:p w:rsidR="00FA15C7" w:rsidRDefault="00FA15C7" w:rsidP="00FA15C7">
      <w:r>
        <w:t>arrays are used to store data and to extract and deal with it, you should use cell2mat function to be able to store data.</w:t>
      </w:r>
    </w:p>
    <w:p w:rsidR="00FA15C7" w:rsidRDefault="00FA15C7" w:rsidP="00FA15C7">
      <w:r>
        <w:t>arrays are easily used to extract the required data by indexing.</w:t>
      </w:r>
    </w:p>
    <w:p w:rsidR="00FA15C7" w:rsidRDefault="00FA15C7" w:rsidP="00FA15C7"/>
    <w:p w:rsidR="00FA15C7" w:rsidRDefault="00FA15C7" w:rsidP="00FA15C7">
      <w:r>
        <w:t>Vectors are also used in storing internal data and data being passed from function to main GUI.</w:t>
      </w:r>
    </w:p>
    <w:p w:rsidR="00FA15C7" w:rsidRDefault="00FA15C7" w:rsidP="00FA15C7">
      <w:pPr>
        <w:rPr>
          <w:b/>
          <w:bCs/>
          <w:color w:val="00A0B8" w:themeColor="accent1"/>
          <w:sz w:val="32"/>
          <w:szCs w:val="32"/>
          <w:u w:val="single"/>
        </w:rPr>
      </w:pPr>
      <w:r w:rsidRPr="00FA15C7">
        <w:rPr>
          <w:b/>
          <w:bCs/>
          <w:color w:val="00A0B8" w:themeColor="accent1"/>
          <w:sz w:val="32"/>
          <w:szCs w:val="32"/>
          <w:u w:val="single"/>
        </w:rPr>
        <w:lastRenderedPageBreak/>
        <w:t>Examples:</w:t>
      </w:r>
    </w:p>
    <w:p w:rsidR="00FA15C7" w:rsidRDefault="00FA15C7" w:rsidP="00FA15C7"/>
    <w:p w:rsidR="00FA15C7" w:rsidRPr="00FA15C7" w:rsidRDefault="00FA15C7" w:rsidP="00FA15C7">
      <w:pPr>
        <w:rPr>
          <w:sz w:val="28"/>
          <w:szCs w:val="28"/>
        </w:rPr>
      </w:pPr>
      <w:r w:rsidRPr="00FA15C7">
        <w:rPr>
          <w:sz w:val="28"/>
          <w:szCs w:val="28"/>
        </w:rPr>
        <w:t>1-exp(-x)-x &gt;&gt;&gt; i1=0 , i2=1 , tolerance= 0.001 .</w:t>
      </w:r>
    </w:p>
    <w:p w:rsidR="00FA15C7" w:rsidRDefault="00FA15C7" w:rsidP="00243BD9">
      <w:r w:rsidRPr="00FA15C7">
        <w:rPr>
          <w:noProof/>
          <w:sz w:val="28"/>
          <w:szCs w:val="28"/>
        </w:rPr>
        <w:drawing>
          <wp:anchor distT="0" distB="0" distL="114300" distR="114300" simplePos="0" relativeHeight="251659264" behindDoc="1" locked="0" layoutInCell="1" allowOverlap="1" wp14:anchorId="02DA5222" wp14:editId="0C8D84BF">
            <wp:simplePos x="0" y="0"/>
            <wp:positionH relativeFrom="margin">
              <wp:align>center</wp:align>
            </wp:positionH>
            <wp:positionV relativeFrom="paragraph">
              <wp:posOffset>318135</wp:posOffset>
            </wp:positionV>
            <wp:extent cx="6269355" cy="4162425"/>
            <wp:effectExtent l="0" t="0" r="0" b="9525"/>
            <wp:wrapTight wrapText="bothSides">
              <wp:wrapPolygon edited="0">
                <wp:start x="0" y="0"/>
                <wp:lineTo x="0" y="21551"/>
                <wp:lineTo x="21528" y="21551"/>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9355" cy="4162425"/>
                    </a:xfrm>
                    <a:prstGeom prst="rect">
                      <a:avLst/>
                    </a:prstGeom>
                  </pic:spPr>
                </pic:pic>
              </a:graphicData>
            </a:graphic>
            <wp14:sizeRelH relativeFrom="margin">
              <wp14:pctWidth>0</wp14:pctWidth>
            </wp14:sizeRelH>
            <wp14:sizeRelV relativeFrom="margin">
              <wp14:pctHeight>0</wp14:pctHeight>
            </wp14:sizeRelV>
          </wp:anchor>
        </w:drawing>
      </w:r>
    </w:p>
    <w:p w:rsidR="00243BD9" w:rsidRDefault="00243BD9" w:rsidP="00243BD9"/>
    <w:p w:rsidR="00FA15C7" w:rsidRDefault="00FA15C7" w:rsidP="00FA15C7"/>
    <w:p w:rsidR="00FA15C7" w:rsidRDefault="00FA15C7" w:rsidP="00FA15C7"/>
    <w:p w:rsidR="00243BD9" w:rsidRDefault="00243BD9" w:rsidP="00FA15C7"/>
    <w:p w:rsidR="00243BD9" w:rsidRDefault="00243BD9" w:rsidP="00FA15C7"/>
    <w:p w:rsidR="00243BD9" w:rsidRDefault="00243BD9" w:rsidP="00FA15C7"/>
    <w:p w:rsidR="00243BD9" w:rsidRDefault="00243BD9" w:rsidP="00FA15C7"/>
    <w:p w:rsidR="00FA15C7" w:rsidRPr="00FA15C7" w:rsidRDefault="00FA15C7" w:rsidP="00FA15C7">
      <w:pPr>
        <w:rPr>
          <w:sz w:val="28"/>
          <w:szCs w:val="28"/>
        </w:rPr>
      </w:pPr>
      <w:r w:rsidRPr="00FA15C7">
        <w:rPr>
          <w:sz w:val="28"/>
          <w:szCs w:val="28"/>
        </w:rPr>
        <w:lastRenderedPageBreak/>
        <w:t>2-exp(x)+(2^-x)+2*cos(x)-6=0 , i1= -3   i2=  6  ,tolerance=0.0001.</w:t>
      </w:r>
    </w:p>
    <w:p w:rsidR="00FA15C7" w:rsidRDefault="00FA15C7" w:rsidP="00FA15C7">
      <w:r>
        <w:rPr>
          <w:noProof/>
        </w:rPr>
        <w:drawing>
          <wp:anchor distT="0" distB="0" distL="114300" distR="114300" simplePos="0" relativeHeight="251660288" behindDoc="1" locked="0" layoutInCell="1" allowOverlap="1" wp14:anchorId="2C2A552D" wp14:editId="6F127C3F">
            <wp:simplePos x="0" y="0"/>
            <wp:positionH relativeFrom="margin">
              <wp:posOffset>-358775</wp:posOffset>
            </wp:positionH>
            <wp:positionV relativeFrom="paragraph">
              <wp:posOffset>453390</wp:posOffset>
            </wp:positionV>
            <wp:extent cx="6206490" cy="4086225"/>
            <wp:effectExtent l="0" t="0" r="3810" b="9525"/>
            <wp:wrapTight wrapText="bothSides">
              <wp:wrapPolygon edited="0">
                <wp:start x="0" y="0"/>
                <wp:lineTo x="0" y="21550"/>
                <wp:lineTo x="21547" y="21550"/>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28A0092B-C50C-407E-A947-70E740481C1C}">
                          <a14:useLocalDpi xmlns:a14="http://schemas.microsoft.com/office/drawing/2010/main" val="0"/>
                        </a:ext>
                      </a:extLst>
                    </a:blip>
                    <a:stretch>
                      <a:fillRect/>
                    </a:stretch>
                  </pic:blipFill>
                  <pic:spPr>
                    <a:xfrm>
                      <a:off x="0" y="0"/>
                      <a:ext cx="6206490" cy="4086225"/>
                    </a:xfrm>
                    <a:prstGeom prst="rect">
                      <a:avLst/>
                    </a:prstGeom>
                  </pic:spPr>
                </pic:pic>
              </a:graphicData>
            </a:graphic>
            <wp14:sizeRelH relativeFrom="margin">
              <wp14:pctWidth>0</wp14:pctWidth>
            </wp14:sizeRelH>
            <wp14:sizeRelV relativeFrom="margin">
              <wp14:pctHeight>0</wp14:pctHeight>
            </wp14:sizeRelV>
          </wp:anchor>
        </w:drawing>
      </w:r>
    </w:p>
    <w:p w:rsidR="00FA15C7" w:rsidRDefault="00FA15C7" w:rsidP="00FA15C7"/>
    <w:p w:rsidR="00FA15C7" w:rsidRDefault="00FA15C7" w:rsidP="00FA15C7"/>
    <w:p w:rsidR="00FA15C7" w:rsidRDefault="00FA15C7" w:rsidP="00FA15C7"/>
    <w:p w:rsidR="00FA15C7" w:rsidRDefault="00FA15C7" w:rsidP="00FA15C7"/>
    <w:p w:rsidR="00FA15C7" w:rsidRDefault="00FA15C7" w:rsidP="00FA15C7"/>
    <w:p w:rsidR="00FA15C7" w:rsidRDefault="00FA15C7" w:rsidP="00FA15C7"/>
    <w:p w:rsidR="00FA15C7" w:rsidRDefault="00FA15C7" w:rsidP="00FA15C7"/>
    <w:p w:rsidR="00FA15C7" w:rsidRDefault="00FA15C7" w:rsidP="00FA15C7">
      <w:pPr>
        <w:rPr>
          <w:sz w:val="28"/>
          <w:szCs w:val="28"/>
        </w:rPr>
      </w:pPr>
    </w:p>
    <w:p w:rsidR="00243BD9" w:rsidRPr="00FA15C7" w:rsidRDefault="00243BD9" w:rsidP="00FA15C7">
      <w:pPr>
        <w:rPr>
          <w:sz w:val="28"/>
          <w:szCs w:val="28"/>
        </w:rPr>
      </w:pPr>
    </w:p>
    <w:p w:rsidR="00FA15C7" w:rsidRDefault="00FA15C7" w:rsidP="00FA15C7">
      <w:pPr>
        <w:rPr>
          <w:sz w:val="28"/>
          <w:szCs w:val="28"/>
        </w:rPr>
      </w:pPr>
      <w:r w:rsidRPr="00FA15C7">
        <w:rPr>
          <w:sz w:val="28"/>
          <w:szCs w:val="28"/>
        </w:rPr>
        <w:lastRenderedPageBreak/>
        <w:t>3-(x^4)-(2*x^3)-(4*x^2)+(4*x)+4 , i1= -2,-1  , tolerance=0.01</w:t>
      </w:r>
    </w:p>
    <w:p w:rsidR="00FA15C7" w:rsidRPr="00FA15C7" w:rsidRDefault="00FA15C7" w:rsidP="00FA15C7">
      <w:pPr>
        <w:rPr>
          <w:sz w:val="28"/>
          <w:szCs w:val="28"/>
        </w:rPr>
      </w:pPr>
    </w:p>
    <w:p w:rsidR="00FA15C7" w:rsidRDefault="00FA15C7" w:rsidP="00FA15C7">
      <w:r w:rsidRPr="00FA15C7">
        <w:rPr>
          <w:noProof/>
          <w:sz w:val="28"/>
          <w:szCs w:val="28"/>
        </w:rPr>
        <w:drawing>
          <wp:anchor distT="0" distB="0" distL="114300" distR="114300" simplePos="0" relativeHeight="251661312" behindDoc="1" locked="0" layoutInCell="1" allowOverlap="1" wp14:anchorId="333576D5" wp14:editId="251CA7DE">
            <wp:simplePos x="0" y="0"/>
            <wp:positionH relativeFrom="margin">
              <wp:align>center</wp:align>
            </wp:positionH>
            <wp:positionV relativeFrom="paragraph">
              <wp:posOffset>148590</wp:posOffset>
            </wp:positionV>
            <wp:extent cx="6212840" cy="4057650"/>
            <wp:effectExtent l="0" t="0" r="0" b="0"/>
            <wp:wrapTight wrapText="bothSides">
              <wp:wrapPolygon edited="0">
                <wp:start x="0" y="0"/>
                <wp:lineTo x="0" y="21499"/>
                <wp:lineTo x="21525" y="21499"/>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extLst>
                        <a:ext uri="{28A0092B-C50C-407E-A947-70E740481C1C}">
                          <a14:useLocalDpi xmlns:a14="http://schemas.microsoft.com/office/drawing/2010/main" val="0"/>
                        </a:ext>
                      </a:extLst>
                    </a:blip>
                    <a:stretch>
                      <a:fillRect/>
                    </a:stretch>
                  </pic:blipFill>
                  <pic:spPr>
                    <a:xfrm>
                      <a:off x="0" y="0"/>
                      <a:ext cx="6212840" cy="4057650"/>
                    </a:xfrm>
                    <a:prstGeom prst="rect">
                      <a:avLst/>
                    </a:prstGeom>
                  </pic:spPr>
                </pic:pic>
              </a:graphicData>
            </a:graphic>
            <wp14:sizeRelH relativeFrom="margin">
              <wp14:pctWidth>0</wp14:pctWidth>
            </wp14:sizeRelH>
            <wp14:sizeRelV relativeFrom="margin">
              <wp14:pctHeight>0</wp14:pctHeight>
            </wp14:sizeRelV>
          </wp:anchor>
        </w:drawing>
      </w:r>
    </w:p>
    <w:p w:rsidR="00FA15C7" w:rsidRDefault="00FA15C7" w:rsidP="00FA15C7"/>
    <w:p w:rsidR="00FA15C7" w:rsidRDefault="00FA15C7" w:rsidP="00FA15C7"/>
    <w:p w:rsidR="00FA15C7" w:rsidRDefault="00FA15C7" w:rsidP="00FA15C7"/>
    <w:p w:rsidR="00243BD9" w:rsidRDefault="00243BD9" w:rsidP="00FA15C7"/>
    <w:p w:rsidR="00243BD9" w:rsidRDefault="00243BD9" w:rsidP="00FA15C7"/>
    <w:p w:rsidR="00243BD9" w:rsidRDefault="00243BD9" w:rsidP="00FA15C7"/>
    <w:p w:rsidR="00243BD9" w:rsidRDefault="00243BD9" w:rsidP="00FA15C7"/>
    <w:p w:rsidR="00243BD9" w:rsidRDefault="00243BD9" w:rsidP="00FA15C7"/>
    <w:p w:rsidR="002F4BB4" w:rsidRPr="00FA15C7" w:rsidRDefault="002F4BB4" w:rsidP="002F4BB4">
      <w:pPr>
        <w:pStyle w:val="Heading2"/>
      </w:pPr>
      <w:r>
        <w:lastRenderedPageBreak/>
        <w:t>Newton Method</w:t>
      </w:r>
    </w:p>
    <w:p w:rsidR="002F4BB4" w:rsidRPr="002F4BB4" w:rsidRDefault="002F4BB4" w:rsidP="002F4BB4">
      <w:pPr>
        <w:rPr>
          <w:color w:val="FEB80A" w:themeColor="accent3"/>
        </w:rPr>
      </w:pPr>
      <w:r w:rsidRPr="002F4BB4">
        <w:rPr>
          <w:color w:val="FEB80A" w:themeColor="accent3"/>
        </w:rPr>
        <w:t>Pseudocode:</w:t>
      </w:r>
    </w:p>
    <w:p w:rsidR="002F4BB4" w:rsidRPr="002F4BB4" w:rsidRDefault="002F4BB4" w:rsidP="002F4BB4">
      <w:pPr>
        <w:rPr>
          <w:b/>
          <w:bCs/>
        </w:rPr>
      </w:pPr>
      <w:r w:rsidRPr="002F4BB4">
        <w:rPr>
          <w:b/>
          <w:bCs/>
        </w:rPr>
        <w:t>1-Normal Mode:</w:t>
      </w:r>
    </w:p>
    <w:p w:rsidR="002F4BB4" w:rsidRDefault="002F4BB4" w:rsidP="002F4BB4"/>
    <w:p w:rsidR="002F4BB4" w:rsidRDefault="002F4BB4" w:rsidP="00AE1DBE">
      <w:pPr>
        <w:pStyle w:val="ListParagraph"/>
        <w:numPr>
          <w:ilvl w:val="0"/>
          <w:numId w:val="16"/>
        </w:numPr>
      </w:pPr>
      <w:r>
        <w:t>The array of data that includes the initial point and tolerance are passed to newton function along with the function and number of iterations.</w:t>
      </w:r>
    </w:p>
    <w:p w:rsidR="002F4BB4" w:rsidRDefault="002F4BB4" w:rsidP="00AE1DBE">
      <w:pPr>
        <w:pStyle w:val="ListParagraph"/>
        <w:numPr>
          <w:ilvl w:val="0"/>
          <w:numId w:val="16"/>
        </w:numPr>
      </w:pPr>
      <w:r>
        <w:t xml:space="preserve">Initialize seven arrays which are: the initial point(the old point) </w:t>
      </w:r>
      <w:proofErr w:type="spellStart"/>
      <w:r>
        <w:t>xold</w:t>
      </w:r>
      <w:proofErr w:type="spellEnd"/>
      <w:r>
        <w:t xml:space="preserve">[], </w:t>
      </w:r>
      <w:r w:rsidR="00AE1DBE">
        <w:t xml:space="preserve">the new point used </w:t>
      </w:r>
      <w:proofErr w:type="spellStart"/>
      <w:r w:rsidR="00AE1DBE">
        <w:t>xnew</w:t>
      </w:r>
      <w:proofErr w:type="spellEnd"/>
      <w:r w:rsidR="00AE1DBE">
        <w:t xml:space="preserve">[], </w:t>
      </w:r>
      <w:proofErr w:type="spellStart"/>
      <w:r w:rsidR="00AE1DBE">
        <w:t>fxold</w:t>
      </w:r>
      <w:proofErr w:type="spellEnd"/>
      <w:r w:rsidR="00AE1DBE">
        <w:t>[],</w:t>
      </w:r>
      <w:proofErr w:type="spellStart"/>
      <w:r w:rsidR="00AE1DBE">
        <w:t>fxnew</w:t>
      </w:r>
      <w:proofErr w:type="spellEnd"/>
      <w:r w:rsidR="00AE1DBE">
        <w:t xml:space="preserve">[], iterations </w:t>
      </w:r>
      <w:proofErr w:type="spellStart"/>
      <w:r w:rsidR="00AE1DBE">
        <w:t>iters</w:t>
      </w:r>
      <w:proofErr w:type="spellEnd"/>
      <w:r w:rsidR="00AE1DBE">
        <w:t xml:space="preserve">[], </w:t>
      </w:r>
      <w:r>
        <w:t xml:space="preserve"> </w:t>
      </w:r>
      <w:r w:rsidR="00AE1DBE">
        <w:t xml:space="preserve">absoluter error </w:t>
      </w:r>
      <w:proofErr w:type="spellStart"/>
      <w:r w:rsidR="00AE1DBE">
        <w:t>Ees</w:t>
      </w:r>
      <w:proofErr w:type="spellEnd"/>
      <w:r w:rsidR="00AE1DBE">
        <w:t xml:space="preserve">[], relative error </w:t>
      </w:r>
      <w:proofErr w:type="spellStart"/>
      <w:r w:rsidR="00AE1DBE">
        <w:t>Erel</w:t>
      </w:r>
      <w:proofErr w:type="spellEnd"/>
      <w:r w:rsidR="00AE1DBE">
        <w:t>[].</w:t>
      </w:r>
    </w:p>
    <w:p w:rsidR="002F4BB4" w:rsidRDefault="00AE1DBE" w:rsidP="00AE1DBE">
      <w:pPr>
        <w:pStyle w:val="ListParagraph"/>
        <w:numPr>
          <w:ilvl w:val="0"/>
          <w:numId w:val="16"/>
        </w:numPr>
      </w:pPr>
      <w:r>
        <w:t>S</w:t>
      </w:r>
      <w:r w:rsidR="002F4BB4">
        <w:t>tart timer;</w:t>
      </w:r>
    </w:p>
    <w:p w:rsidR="002F4BB4" w:rsidRDefault="00AE1DBE" w:rsidP="00AE1DBE">
      <w:pPr>
        <w:pStyle w:val="ListParagraph"/>
        <w:numPr>
          <w:ilvl w:val="0"/>
          <w:numId w:val="16"/>
        </w:numPr>
      </w:pPr>
      <w:r>
        <w:t>S</w:t>
      </w:r>
      <w:r w:rsidR="002F4BB4">
        <w:t>tart Iteration loop</w:t>
      </w:r>
    </w:p>
    <w:p w:rsidR="00AE1DBE" w:rsidRPr="00AE1DBE" w:rsidRDefault="00AE1DBE" w:rsidP="00AE1DBE">
      <w:pPr>
        <w:pStyle w:val="ListParagraph"/>
        <w:numPr>
          <w:ilvl w:val="0"/>
          <w:numId w:val="16"/>
        </w:numPr>
        <w:autoSpaceDE w:val="0"/>
        <w:autoSpaceDN w:val="0"/>
        <w:adjustRightInd w:val="0"/>
        <w:spacing w:before="0" w:after="0" w:line="240" w:lineRule="auto"/>
        <w:rPr>
          <w:rFonts w:cs="Courier New"/>
        </w:rPr>
      </w:pPr>
      <w:r>
        <w:t>Cal</w:t>
      </w:r>
      <w:r w:rsidR="002F4BB4" w:rsidRPr="00AE1DBE">
        <w:t xml:space="preserve">culate </w:t>
      </w:r>
      <w:proofErr w:type="spellStart"/>
      <w:r w:rsidRPr="00AE1DBE">
        <w:t>xnew</w:t>
      </w:r>
      <w:proofErr w:type="spellEnd"/>
      <w:r w:rsidRPr="00AE1DBE">
        <w:t xml:space="preserve"> </w:t>
      </w:r>
      <w:r w:rsidRPr="00AE1DBE">
        <w:sym w:font="Wingdings" w:char="F0E0"/>
      </w:r>
      <w:r w:rsidR="002F4BB4" w:rsidRPr="00AE1DBE">
        <w:t xml:space="preserve"> </w:t>
      </w:r>
      <w:proofErr w:type="spellStart"/>
      <w:r w:rsidRPr="00AE1DBE">
        <w:t>xnew</w:t>
      </w:r>
      <w:proofErr w:type="spellEnd"/>
      <w:r w:rsidRPr="00AE1DBE">
        <w:rPr>
          <w:rFonts w:cs="Courier New"/>
        </w:rPr>
        <w:t xml:space="preserve">= </w:t>
      </w:r>
      <w:proofErr w:type="spellStart"/>
      <w:r w:rsidRPr="00AE1DBE">
        <w:rPr>
          <w:rFonts w:cs="Courier New"/>
        </w:rPr>
        <w:t>xold</w:t>
      </w:r>
      <w:proofErr w:type="spellEnd"/>
      <w:r w:rsidRPr="00AE1DBE">
        <w:rPr>
          <w:rFonts w:cs="Courier New"/>
        </w:rPr>
        <w:t>-(f(</w:t>
      </w:r>
      <w:proofErr w:type="spellStart"/>
      <w:r w:rsidRPr="00AE1DBE">
        <w:rPr>
          <w:rFonts w:cs="Courier New"/>
        </w:rPr>
        <w:t>xold</w:t>
      </w:r>
      <w:proofErr w:type="spellEnd"/>
      <w:r w:rsidRPr="00AE1DBE">
        <w:rPr>
          <w:rFonts w:cs="Courier New"/>
        </w:rPr>
        <w:t>)/</w:t>
      </w:r>
      <w:proofErr w:type="spellStart"/>
      <w:r w:rsidRPr="00AE1DBE">
        <w:rPr>
          <w:rFonts w:cs="Courier New"/>
        </w:rPr>
        <w:t>fdiff</w:t>
      </w:r>
      <w:proofErr w:type="spellEnd"/>
      <w:r w:rsidRPr="00AE1DBE">
        <w:rPr>
          <w:rFonts w:cs="Courier New"/>
        </w:rPr>
        <w:t>(</w:t>
      </w:r>
      <w:proofErr w:type="spellStart"/>
      <w:r w:rsidRPr="00AE1DBE">
        <w:rPr>
          <w:rFonts w:cs="Courier New"/>
        </w:rPr>
        <w:t>xold</w:t>
      </w:r>
      <w:proofErr w:type="spellEnd"/>
      <w:r w:rsidRPr="00AE1DBE">
        <w:rPr>
          <w:rFonts w:cs="Courier New"/>
        </w:rPr>
        <w:t>))</w:t>
      </w:r>
    </w:p>
    <w:p w:rsidR="00AE1DBE" w:rsidRDefault="00AE1DBE" w:rsidP="00AE1DBE">
      <w:pPr>
        <w:autoSpaceDE w:val="0"/>
        <w:autoSpaceDN w:val="0"/>
        <w:adjustRightInd w:val="0"/>
        <w:spacing w:before="0" w:after="0" w:line="240" w:lineRule="auto"/>
        <w:ind w:firstLine="720"/>
        <w:rPr>
          <w:rFonts w:cs="Courier New"/>
        </w:rPr>
      </w:pPr>
      <w:r>
        <w:rPr>
          <w:rFonts w:cs="Courier New"/>
        </w:rPr>
        <w:t>where f(</w:t>
      </w:r>
      <w:proofErr w:type="spellStart"/>
      <w:r>
        <w:rPr>
          <w:rFonts w:cs="Courier New"/>
        </w:rPr>
        <w:t>xold</w:t>
      </w:r>
      <w:proofErr w:type="spellEnd"/>
      <w:r>
        <w:rPr>
          <w:rFonts w:cs="Courier New"/>
        </w:rPr>
        <w:t xml:space="preserve">) is the value of </w:t>
      </w:r>
      <w:proofErr w:type="spellStart"/>
      <w:r>
        <w:rPr>
          <w:rFonts w:cs="Courier New"/>
        </w:rPr>
        <w:t>xold</w:t>
      </w:r>
      <w:proofErr w:type="spellEnd"/>
      <w:r>
        <w:rPr>
          <w:rFonts w:cs="Courier New"/>
        </w:rPr>
        <w:t xml:space="preserve"> at the given function f(x).</w:t>
      </w:r>
    </w:p>
    <w:p w:rsidR="002F4BB4" w:rsidRDefault="00AE1DBE" w:rsidP="00AE1DBE">
      <w:pPr>
        <w:autoSpaceDE w:val="0"/>
        <w:autoSpaceDN w:val="0"/>
        <w:adjustRightInd w:val="0"/>
        <w:spacing w:before="0" w:after="0" w:line="240" w:lineRule="auto"/>
        <w:ind w:left="720"/>
        <w:rPr>
          <w:rFonts w:cs="Courier New"/>
        </w:rPr>
      </w:pPr>
      <w:r>
        <w:rPr>
          <w:rFonts w:cs="Courier New"/>
        </w:rPr>
        <w:t xml:space="preserve">and </w:t>
      </w:r>
      <w:proofErr w:type="spellStart"/>
      <w:r>
        <w:rPr>
          <w:rFonts w:cs="Courier New"/>
        </w:rPr>
        <w:t>fdiff</w:t>
      </w:r>
      <w:proofErr w:type="spellEnd"/>
      <w:r>
        <w:rPr>
          <w:rFonts w:cs="Courier New"/>
        </w:rPr>
        <w:t>(</w:t>
      </w:r>
      <w:proofErr w:type="spellStart"/>
      <w:r>
        <w:rPr>
          <w:rFonts w:cs="Courier New"/>
        </w:rPr>
        <w:t>xold</w:t>
      </w:r>
      <w:proofErr w:type="spellEnd"/>
      <w:r>
        <w:rPr>
          <w:rFonts w:cs="Courier New"/>
        </w:rPr>
        <w:t xml:space="preserve">) is the value of </w:t>
      </w:r>
      <w:proofErr w:type="spellStart"/>
      <w:r>
        <w:rPr>
          <w:rFonts w:cs="Courier New"/>
        </w:rPr>
        <w:t>xold</w:t>
      </w:r>
      <w:proofErr w:type="spellEnd"/>
      <w:r>
        <w:rPr>
          <w:rFonts w:cs="Courier New"/>
        </w:rPr>
        <w:t xml:space="preserve"> at the derivative of the given function f(x).</w:t>
      </w:r>
    </w:p>
    <w:p w:rsidR="00AE1DBE" w:rsidRDefault="00AE1DBE" w:rsidP="00AE1DBE">
      <w:pPr>
        <w:autoSpaceDE w:val="0"/>
        <w:autoSpaceDN w:val="0"/>
        <w:adjustRightInd w:val="0"/>
        <w:spacing w:before="0" w:after="0" w:line="240" w:lineRule="auto"/>
      </w:pPr>
    </w:p>
    <w:p w:rsidR="002F4BB4" w:rsidRDefault="00AE1DBE" w:rsidP="00AE1DBE">
      <w:pPr>
        <w:pStyle w:val="ListParagraph"/>
        <w:numPr>
          <w:ilvl w:val="0"/>
          <w:numId w:val="17"/>
        </w:numPr>
      </w:pPr>
      <w:r>
        <w:t>C</w:t>
      </w:r>
      <w:r w:rsidR="002F4BB4">
        <w:t>heck value of the absolute error reached tolerance or iteration reached max value.</w:t>
      </w:r>
    </w:p>
    <w:p w:rsidR="002F4BB4" w:rsidRDefault="002F4BB4" w:rsidP="00AE1DBE">
      <w:pPr>
        <w:ind w:left="720" w:firstLine="720"/>
      </w:pPr>
      <w:r>
        <w:t>if true</w:t>
      </w:r>
    </w:p>
    <w:p w:rsidR="002F4BB4" w:rsidRDefault="002F4BB4" w:rsidP="002F4BB4">
      <w:r>
        <w:t xml:space="preserve"> </w:t>
      </w:r>
      <w:r w:rsidR="00AE1DBE">
        <w:tab/>
      </w:r>
      <w:r w:rsidR="00AE1DBE">
        <w:tab/>
      </w:r>
      <w:r w:rsidR="00AE1DBE">
        <w:tab/>
      </w:r>
      <w:r>
        <w:t xml:space="preserve">  break;</w:t>
      </w:r>
    </w:p>
    <w:p w:rsidR="002F4BB4" w:rsidRDefault="002F4BB4" w:rsidP="00AE1DBE">
      <w:pPr>
        <w:ind w:left="720" w:firstLine="720"/>
      </w:pPr>
      <w:r>
        <w:t xml:space="preserve">else </w:t>
      </w:r>
    </w:p>
    <w:p w:rsidR="002F4BB4" w:rsidRDefault="002F4BB4" w:rsidP="00AE1DBE">
      <w:pPr>
        <w:ind w:left="1440" w:firstLine="720"/>
      </w:pPr>
      <w:r>
        <w:t xml:space="preserve">continue loop </w:t>
      </w:r>
      <w:r w:rsidR="00AE1DBE">
        <w:t>till tolerance or Maximum iterations reached</w:t>
      </w:r>
      <w:r w:rsidR="009872D3">
        <w:t>;</w:t>
      </w:r>
    </w:p>
    <w:p w:rsidR="002F4BB4" w:rsidRDefault="002F4BB4" w:rsidP="002F4BB4"/>
    <w:p w:rsidR="002F4BB4" w:rsidRDefault="009872D3" w:rsidP="009872D3">
      <w:pPr>
        <w:pStyle w:val="ListParagraph"/>
        <w:numPr>
          <w:ilvl w:val="0"/>
          <w:numId w:val="17"/>
        </w:numPr>
      </w:pPr>
      <w:r>
        <w:t>Stop timer.</w:t>
      </w:r>
    </w:p>
    <w:p w:rsidR="009872D3" w:rsidRPr="009872D3" w:rsidRDefault="009872D3" w:rsidP="009872D3">
      <w:pPr>
        <w:pStyle w:val="ListParagraph"/>
        <w:numPr>
          <w:ilvl w:val="0"/>
          <w:numId w:val="17"/>
        </w:numPr>
        <w:autoSpaceDE w:val="0"/>
        <w:autoSpaceDN w:val="0"/>
        <w:adjustRightInd w:val="0"/>
        <w:spacing w:before="0" w:after="0" w:line="240" w:lineRule="auto"/>
        <w:rPr>
          <w:rFonts w:cs="Courier New"/>
        </w:rPr>
      </w:pPr>
      <w:r>
        <w:t>A</w:t>
      </w:r>
      <w:r w:rsidR="002F4BB4">
        <w:t xml:space="preserve">fter function is done </w:t>
      </w:r>
      <w:r w:rsidRPr="009872D3">
        <w:rPr>
          <w:rFonts w:cs="Courier New"/>
        </w:rPr>
        <w:t>[</w:t>
      </w:r>
      <w:proofErr w:type="spellStart"/>
      <w:r w:rsidRPr="009872D3">
        <w:rPr>
          <w:rFonts w:cs="Courier New"/>
        </w:rPr>
        <w:t>iters,xnew</w:t>
      </w:r>
      <w:proofErr w:type="spellEnd"/>
      <w:r w:rsidRPr="009872D3">
        <w:rPr>
          <w:rFonts w:cs="Courier New"/>
        </w:rPr>
        <w:t xml:space="preserve">,  </w:t>
      </w:r>
      <w:proofErr w:type="spellStart"/>
      <w:r w:rsidRPr="009872D3">
        <w:rPr>
          <w:rFonts w:cs="Courier New"/>
        </w:rPr>
        <w:t>xold</w:t>
      </w:r>
      <w:proofErr w:type="spellEnd"/>
      <w:r w:rsidRPr="009872D3">
        <w:rPr>
          <w:rFonts w:cs="Courier New"/>
        </w:rPr>
        <w:t xml:space="preserve">,  </w:t>
      </w:r>
      <w:proofErr w:type="spellStart"/>
      <w:r w:rsidRPr="009872D3">
        <w:rPr>
          <w:rFonts w:cs="Courier New"/>
        </w:rPr>
        <w:t>Ees,Erel,fxold</w:t>
      </w:r>
      <w:proofErr w:type="spellEnd"/>
      <w:r w:rsidRPr="009872D3">
        <w:rPr>
          <w:rFonts w:cs="Courier New"/>
        </w:rPr>
        <w:t xml:space="preserve">, </w:t>
      </w:r>
      <w:proofErr w:type="spellStart"/>
      <w:r w:rsidRPr="009872D3">
        <w:rPr>
          <w:rFonts w:cs="Courier New"/>
        </w:rPr>
        <w:t>fxnew,endtime</w:t>
      </w:r>
      <w:proofErr w:type="spellEnd"/>
      <w:r w:rsidRPr="009872D3">
        <w:rPr>
          <w:rFonts w:cs="Courier New"/>
        </w:rPr>
        <w:t>]</w:t>
      </w:r>
    </w:p>
    <w:p w:rsidR="002F4BB4" w:rsidRDefault="002F4BB4" w:rsidP="009872D3">
      <w:pPr>
        <w:pStyle w:val="ListParagraph"/>
      </w:pPr>
      <w:r>
        <w:t>are returned and displayed in GUI.</w:t>
      </w:r>
    </w:p>
    <w:p w:rsidR="002F4BB4" w:rsidRPr="002F4BB4" w:rsidRDefault="002F4BB4" w:rsidP="002F4BB4">
      <w:pPr>
        <w:rPr>
          <w:b/>
          <w:bCs/>
        </w:rPr>
      </w:pPr>
    </w:p>
    <w:p w:rsidR="002F4BB4" w:rsidRPr="002F4BB4" w:rsidRDefault="002F4BB4" w:rsidP="002F4BB4">
      <w:pPr>
        <w:rPr>
          <w:b/>
          <w:bCs/>
        </w:rPr>
      </w:pPr>
      <w:r w:rsidRPr="002F4BB4">
        <w:rPr>
          <w:b/>
          <w:bCs/>
        </w:rPr>
        <w:t>2-Single Step Mode:</w:t>
      </w:r>
    </w:p>
    <w:p w:rsidR="002F4BB4" w:rsidRDefault="002F4BB4" w:rsidP="002F4BB4"/>
    <w:p w:rsidR="002F4BB4" w:rsidRDefault="009872D3" w:rsidP="009872D3">
      <w:pPr>
        <w:pStyle w:val="ListParagraph"/>
        <w:numPr>
          <w:ilvl w:val="0"/>
          <w:numId w:val="18"/>
        </w:numPr>
      </w:pPr>
      <w:r>
        <w:t>Similar to normal mode in executing</w:t>
      </w:r>
      <w:r w:rsidR="002F4BB4">
        <w:t>,</w:t>
      </w:r>
      <w:r>
        <w:t xml:space="preserve"> but differs in displaying.</w:t>
      </w:r>
    </w:p>
    <w:p w:rsidR="009872D3" w:rsidRDefault="009872D3" w:rsidP="009872D3">
      <w:pPr>
        <w:pStyle w:val="ListParagraph"/>
      </w:pPr>
    </w:p>
    <w:p w:rsidR="002F4BB4" w:rsidRDefault="009872D3" w:rsidP="009872D3">
      <w:pPr>
        <w:pStyle w:val="ListParagraph"/>
        <w:numPr>
          <w:ilvl w:val="0"/>
          <w:numId w:val="18"/>
        </w:numPr>
      </w:pPr>
      <w:r>
        <w:t>I</w:t>
      </w:r>
      <w:r w:rsidR="002F4BB4">
        <w:t>teration by iteration is being displayed on clicking Single Solve button, till all iteration are displayed</w:t>
      </w:r>
    </w:p>
    <w:p w:rsidR="002F4BB4" w:rsidRDefault="002F4BB4" w:rsidP="002F4BB4">
      <w:r>
        <w:lastRenderedPageBreak/>
        <w:t>and by that a message appears to announce that tolerance reached and iterations are all displayed.</w:t>
      </w:r>
    </w:p>
    <w:p w:rsidR="002F4BB4" w:rsidRDefault="002F4BB4" w:rsidP="002F4BB4"/>
    <w:p w:rsidR="002F4BB4" w:rsidRPr="002F4BB4" w:rsidRDefault="002F4BB4" w:rsidP="002F4BB4">
      <w:pPr>
        <w:rPr>
          <w:color w:val="FEB80A" w:themeColor="accent3"/>
        </w:rPr>
      </w:pPr>
      <w:r w:rsidRPr="002F4BB4">
        <w:rPr>
          <w:color w:val="FEB80A" w:themeColor="accent3"/>
        </w:rPr>
        <w:t>Data Structure USED:</w:t>
      </w:r>
    </w:p>
    <w:p w:rsidR="002F4BB4" w:rsidRDefault="002F4BB4" w:rsidP="002F4BB4"/>
    <w:p w:rsidR="002F4BB4" w:rsidRDefault="009872D3" w:rsidP="009872D3">
      <w:pPr>
        <w:pStyle w:val="ListParagraph"/>
        <w:numPr>
          <w:ilvl w:val="0"/>
          <w:numId w:val="19"/>
        </w:numPr>
      </w:pPr>
      <w:r>
        <w:t>A</w:t>
      </w:r>
      <w:r w:rsidR="002F4BB4">
        <w:t>rrays are used to store data and to extract and deal with it, you should use cell2mat function to be able to store data.</w:t>
      </w:r>
    </w:p>
    <w:p w:rsidR="009872D3" w:rsidRDefault="009872D3" w:rsidP="009872D3">
      <w:pPr>
        <w:pStyle w:val="ListParagraph"/>
      </w:pPr>
    </w:p>
    <w:p w:rsidR="002F4BB4" w:rsidRDefault="009872D3" w:rsidP="009872D3">
      <w:pPr>
        <w:pStyle w:val="ListParagraph"/>
        <w:numPr>
          <w:ilvl w:val="0"/>
          <w:numId w:val="19"/>
        </w:numPr>
      </w:pPr>
      <w:r>
        <w:t>A</w:t>
      </w:r>
      <w:r w:rsidR="002F4BB4">
        <w:t>rrays are easily used to extract the required data by indexing.</w:t>
      </w:r>
    </w:p>
    <w:p w:rsidR="002F4BB4" w:rsidRDefault="002F4BB4" w:rsidP="002F4BB4"/>
    <w:p w:rsidR="002F4BB4" w:rsidRDefault="002F4BB4" w:rsidP="009872D3">
      <w:pPr>
        <w:pStyle w:val="ListParagraph"/>
        <w:numPr>
          <w:ilvl w:val="0"/>
          <w:numId w:val="19"/>
        </w:numPr>
      </w:pPr>
      <w:r>
        <w:t>Vectors are also used in storing internal data and data being passed from function to main GUI.</w:t>
      </w:r>
    </w:p>
    <w:p w:rsidR="002F4BB4" w:rsidRDefault="002F4BB4"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2F4BB4"/>
    <w:p w:rsidR="009872D3" w:rsidRDefault="009872D3" w:rsidP="009872D3">
      <w:pPr>
        <w:rPr>
          <w:b/>
          <w:bCs/>
          <w:color w:val="00A0B8" w:themeColor="accent1"/>
          <w:sz w:val="32"/>
          <w:szCs w:val="32"/>
          <w:u w:val="single"/>
        </w:rPr>
      </w:pPr>
      <w:r w:rsidRPr="00FA15C7">
        <w:rPr>
          <w:b/>
          <w:bCs/>
          <w:color w:val="00A0B8" w:themeColor="accent1"/>
          <w:sz w:val="32"/>
          <w:szCs w:val="32"/>
          <w:u w:val="single"/>
        </w:rPr>
        <w:lastRenderedPageBreak/>
        <w:t>Examples:</w:t>
      </w:r>
    </w:p>
    <w:p w:rsidR="009872D3" w:rsidRPr="00FA15C7" w:rsidRDefault="009872D3" w:rsidP="00C75AD1">
      <w:pPr>
        <w:rPr>
          <w:sz w:val="28"/>
          <w:szCs w:val="28"/>
        </w:rPr>
      </w:pPr>
      <w:r w:rsidRPr="00FA15C7">
        <w:rPr>
          <w:sz w:val="28"/>
          <w:szCs w:val="28"/>
        </w:rPr>
        <w:t xml:space="preserve">1-exp(-x)-x &gt;&gt;&gt; </w:t>
      </w:r>
      <w:r w:rsidR="00C75AD1">
        <w:rPr>
          <w:sz w:val="28"/>
          <w:szCs w:val="28"/>
        </w:rPr>
        <w:t>initial point=0</w:t>
      </w:r>
      <w:r w:rsidRPr="00FA15C7">
        <w:rPr>
          <w:sz w:val="28"/>
          <w:szCs w:val="28"/>
        </w:rPr>
        <w:t xml:space="preserve"> , tolerance= 0.001 .</w:t>
      </w:r>
    </w:p>
    <w:p w:rsidR="002F4BB4" w:rsidRDefault="009872D3" w:rsidP="002F4BB4">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236195</wp:posOffset>
            </wp:positionV>
            <wp:extent cx="6183630" cy="4074160"/>
            <wp:effectExtent l="0" t="0" r="7620" b="2540"/>
            <wp:wrapTight wrapText="bothSides">
              <wp:wrapPolygon edited="0">
                <wp:start x="0" y="0"/>
                <wp:lineTo x="0" y="21512"/>
                <wp:lineTo x="21560" y="21512"/>
                <wp:lineTo x="215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2">
                      <a:extLst>
                        <a:ext uri="{28A0092B-C50C-407E-A947-70E740481C1C}">
                          <a14:useLocalDpi xmlns:a14="http://schemas.microsoft.com/office/drawing/2010/main" val="0"/>
                        </a:ext>
                      </a:extLst>
                    </a:blip>
                    <a:stretch>
                      <a:fillRect/>
                    </a:stretch>
                  </pic:blipFill>
                  <pic:spPr>
                    <a:xfrm>
                      <a:off x="0" y="0"/>
                      <a:ext cx="6183630" cy="4074160"/>
                    </a:xfrm>
                    <a:prstGeom prst="rect">
                      <a:avLst/>
                    </a:prstGeom>
                  </pic:spPr>
                </pic:pic>
              </a:graphicData>
            </a:graphic>
            <wp14:sizeRelH relativeFrom="page">
              <wp14:pctWidth>0</wp14:pctWidth>
            </wp14:sizeRelH>
            <wp14:sizeRelV relativeFrom="page">
              <wp14:pctHeight>0</wp14:pctHeight>
            </wp14:sizeRelV>
          </wp:anchor>
        </w:drawing>
      </w:r>
    </w:p>
    <w:p w:rsidR="002F4BB4" w:rsidRDefault="002F4BB4" w:rsidP="002F4BB4"/>
    <w:p w:rsidR="002F4BB4" w:rsidRDefault="002F4BB4" w:rsidP="002F4BB4"/>
    <w:p w:rsidR="00243BD9" w:rsidRDefault="00243BD9" w:rsidP="002F4BB4"/>
    <w:p w:rsidR="002F4BB4" w:rsidRDefault="002F4BB4" w:rsidP="002F4BB4"/>
    <w:p w:rsidR="002F4BB4" w:rsidRDefault="002F4BB4" w:rsidP="002F4BB4"/>
    <w:p w:rsidR="002F4BB4" w:rsidRDefault="002F4BB4" w:rsidP="002F4BB4"/>
    <w:p w:rsidR="00FA15C7" w:rsidRDefault="00FA15C7" w:rsidP="00FA15C7"/>
    <w:p w:rsidR="00C75AD1" w:rsidRDefault="00C75AD1" w:rsidP="00FA15C7"/>
    <w:p w:rsidR="00C75AD1" w:rsidRDefault="00C75AD1" w:rsidP="00FA15C7"/>
    <w:p w:rsidR="00C75AD1" w:rsidRPr="00FA15C7" w:rsidRDefault="00C75AD1" w:rsidP="00C75AD1">
      <w:pPr>
        <w:rPr>
          <w:sz w:val="28"/>
          <w:szCs w:val="28"/>
        </w:rPr>
      </w:pPr>
      <w:r w:rsidRPr="00FA15C7">
        <w:rPr>
          <w:sz w:val="28"/>
          <w:szCs w:val="28"/>
        </w:rPr>
        <w:lastRenderedPageBreak/>
        <w:t>2-exp(x)</w:t>
      </w:r>
      <w:r>
        <w:rPr>
          <w:sz w:val="28"/>
          <w:szCs w:val="28"/>
        </w:rPr>
        <w:t xml:space="preserve">+(2^-x)+2*cos(x)-6=0 , initial point= 0  </w:t>
      </w:r>
      <w:r w:rsidRPr="00FA15C7">
        <w:rPr>
          <w:sz w:val="28"/>
          <w:szCs w:val="28"/>
        </w:rPr>
        <w:t>,tolerance=0.0001.</w:t>
      </w:r>
    </w:p>
    <w:p w:rsidR="00C75AD1" w:rsidRDefault="00C75AD1" w:rsidP="00C75AD1"/>
    <w:p w:rsidR="00C75AD1" w:rsidRDefault="00C75AD1" w:rsidP="00C75AD1">
      <w:r>
        <w:rPr>
          <w:noProof/>
        </w:rPr>
        <w:drawing>
          <wp:anchor distT="0" distB="0" distL="114300" distR="114300" simplePos="0" relativeHeight="251663360" behindDoc="1" locked="0" layoutInCell="1" allowOverlap="1">
            <wp:simplePos x="0" y="0"/>
            <wp:positionH relativeFrom="column">
              <wp:posOffset>-257302</wp:posOffset>
            </wp:positionH>
            <wp:positionV relativeFrom="paragraph">
              <wp:posOffset>321869</wp:posOffset>
            </wp:positionV>
            <wp:extent cx="6270392" cy="4133088"/>
            <wp:effectExtent l="0" t="0" r="0" b="1270"/>
            <wp:wrapTight wrapText="bothSides">
              <wp:wrapPolygon edited="0">
                <wp:start x="0" y="0"/>
                <wp:lineTo x="0" y="21507"/>
                <wp:lineTo x="21526" y="21507"/>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3">
                      <a:extLst>
                        <a:ext uri="{28A0092B-C50C-407E-A947-70E740481C1C}">
                          <a14:useLocalDpi xmlns:a14="http://schemas.microsoft.com/office/drawing/2010/main" val="0"/>
                        </a:ext>
                      </a:extLst>
                    </a:blip>
                    <a:stretch>
                      <a:fillRect/>
                    </a:stretch>
                  </pic:blipFill>
                  <pic:spPr>
                    <a:xfrm>
                      <a:off x="0" y="0"/>
                      <a:ext cx="6270392" cy="4133088"/>
                    </a:xfrm>
                    <a:prstGeom prst="rect">
                      <a:avLst/>
                    </a:prstGeom>
                  </pic:spPr>
                </pic:pic>
              </a:graphicData>
            </a:graphic>
            <wp14:sizeRelH relativeFrom="page">
              <wp14:pctWidth>0</wp14:pctWidth>
            </wp14:sizeRelH>
            <wp14:sizeRelV relativeFrom="page">
              <wp14:pctHeight>0</wp14:pctHeight>
            </wp14:sizeRelV>
          </wp:anchor>
        </w:drawing>
      </w:r>
    </w:p>
    <w:p w:rsidR="00C75AD1" w:rsidRDefault="00C75AD1" w:rsidP="00C75AD1"/>
    <w:p w:rsidR="00C75AD1" w:rsidRDefault="00C75AD1" w:rsidP="00C75AD1"/>
    <w:p w:rsidR="00C75AD1" w:rsidRDefault="00C75AD1" w:rsidP="00C75AD1"/>
    <w:p w:rsidR="00243BD9" w:rsidRDefault="00243BD9" w:rsidP="00C75AD1"/>
    <w:p w:rsidR="00C75AD1" w:rsidRDefault="00C75AD1" w:rsidP="00C75AD1"/>
    <w:p w:rsidR="00C75AD1" w:rsidRDefault="00C75AD1" w:rsidP="00C75AD1"/>
    <w:p w:rsidR="00C75AD1" w:rsidRDefault="00C75AD1" w:rsidP="00C75AD1"/>
    <w:p w:rsidR="00C75AD1" w:rsidRDefault="00C75AD1" w:rsidP="00C75AD1"/>
    <w:p w:rsidR="0057673E" w:rsidRPr="00FA15C7" w:rsidRDefault="0057673E" w:rsidP="0057673E">
      <w:pPr>
        <w:rPr>
          <w:sz w:val="28"/>
          <w:szCs w:val="28"/>
        </w:rPr>
      </w:pPr>
    </w:p>
    <w:p w:rsidR="0057673E" w:rsidRDefault="0057673E" w:rsidP="0057673E">
      <w:pPr>
        <w:rPr>
          <w:sz w:val="28"/>
          <w:szCs w:val="28"/>
        </w:rPr>
      </w:pPr>
      <w:r w:rsidRPr="00FA15C7">
        <w:rPr>
          <w:sz w:val="28"/>
          <w:szCs w:val="28"/>
        </w:rPr>
        <w:lastRenderedPageBreak/>
        <w:t xml:space="preserve">3-(x^4)-(2*x^3)-(4*x^2)+(4*x)+4 , i1= </w:t>
      </w:r>
      <w:r>
        <w:rPr>
          <w:sz w:val="28"/>
          <w:szCs w:val="28"/>
        </w:rPr>
        <w:t>-1</w:t>
      </w:r>
      <w:r w:rsidRPr="00FA15C7">
        <w:rPr>
          <w:sz w:val="28"/>
          <w:szCs w:val="28"/>
        </w:rPr>
        <w:t xml:space="preserve">  , tolerance=0.01</w:t>
      </w:r>
    </w:p>
    <w:p w:rsidR="0057673E" w:rsidRDefault="0057673E" w:rsidP="0057673E">
      <w:pPr>
        <w:rPr>
          <w:sz w:val="28"/>
          <w:szCs w:val="28"/>
        </w:rPr>
      </w:pPr>
    </w:p>
    <w:p w:rsidR="0057673E" w:rsidRDefault="0057673E" w:rsidP="00C75AD1">
      <w:r>
        <w:rPr>
          <w:noProof/>
        </w:rPr>
        <w:drawing>
          <wp:anchor distT="0" distB="0" distL="114300" distR="114300" simplePos="0" relativeHeight="251664384" behindDoc="1" locked="0" layoutInCell="1" allowOverlap="1">
            <wp:simplePos x="0" y="0"/>
            <wp:positionH relativeFrom="margin">
              <wp:posOffset>-310007</wp:posOffset>
            </wp:positionH>
            <wp:positionV relativeFrom="paragraph">
              <wp:posOffset>197257</wp:posOffset>
            </wp:positionV>
            <wp:extent cx="6326981" cy="4176979"/>
            <wp:effectExtent l="0" t="0" r="0" b="0"/>
            <wp:wrapTight wrapText="bothSides">
              <wp:wrapPolygon edited="0">
                <wp:start x="0" y="0"/>
                <wp:lineTo x="0" y="21478"/>
                <wp:lineTo x="21528" y="21478"/>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4">
                      <a:extLst>
                        <a:ext uri="{28A0092B-C50C-407E-A947-70E740481C1C}">
                          <a14:useLocalDpi xmlns:a14="http://schemas.microsoft.com/office/drawing/2010/main" val="0"/>
                        </a:ext>
                      </a:extLst>
                    </a:blip>
                    <a:stretch>
                      <a:fillRect/>
                    </a:stretch>
                  </pic:blipFill>
                  <pic:spPr>
                    <a:xfrm>
                      <a:off x="0" y="0"/>
                      <a:ext cx="6326981" cy="4176979"/>
                    </a:xfrm>
                    <a:prstGeom prst="rect">
                      <a:avLst/>
                    </a:prstGeom>
                  </pic:spPr>
                </pic:pic>
              </a:graphicData>
            </a:graphic>
            <wp14:sizeRelH relativeFrom="page">
              <wp14:pctWidth>0</wp14:pctWidth>
            </wp14:sizeRelH>
            <wp14:sizeRelV relativeFrom="page">
              <wp14:pctHeight>0</wp14:pctHeight>
            </wp14:sizeRelV>
          </wp:anchor>
        </w:drawing>
      </w:r>
    </w:p>
    <w:p w:rsidR="0057673E" w:rsidRDefault="0057673E" w:rsidP="00C75AD1"/>
    <w:p w:rsidR="00C75AD1" w:rsidRDefault="00C75AD1" w:rsidP="00FA15C7"/>
    <w:p w:rsidR="002C74C0" w:rsidRDefault="00533491" w:rsidP="00FA15C7"/>
    <w:p w:rsidR="00DF6279" w:rsidRDefault="00DF6279" w:rsidP="00FA15C7"/>
    <w:p w:rsidR="00243BD9" w:rsidRDefault="00243BD9" w:rsidP="00FA15C7"/>
    <w:p w:rsidR="00243BD9" w:rsidRDefault="00243BD9" w:rsidP="00FA15C7"/>
    <w:p w:rsidR="00243BD9" w:rsidRDefault="00243BD9" w:rsidP="00FA15C7"/>
    <w:p w:rsidR="00DF6279" w:rsidRDefault="00DF6279" w:rsidP="00FA15C7"/>
    <w:p w:rsidR="00243BD9" w:rsidRDefault="00243BD9" w:rsidP="00243BD9"/>
    <w:p w:rsidR="00243BD9" w:rsidRPr="00FA15C7" w:rsidRDefault="00243BD9" w:rsidP="00243BD9">
      <w:pPr>
        <w:pStyle w:val="Heading2"/>
      </w:pPr>
      <w:r>
        <w:lastRenderedPageBreak/>
        <w:t>bisection Method</w:t>
      </w:r>
    </w:p>
    <w:p w:rsidR="00243BD9" w:rsidRDefault="00243BD9" w:rsidP="00243BD9">
      <w:pPr>
        <w:rPr>
          <w:color w:val="FEB80A" w:themeColor="accent3"/>
        </w:rPr>
      </w:pPr>
      <w:r w:rsidRPr="002F4BB4">
        <w:rPr>
          <w:color w:val="FEB80A" w:themeColor="accent3"/>
        </w:rPr>
        <w:t>Pseudocode:</w:t>
      </w:r>
    </w:p>
    <w:p w:rsidR="00243BD9" w:rsidRPr="00243BD9" w:rsidRDefault="00243BD9" w:rsidP="00243BD9">
      <w:pPr>
        <w:rPr>
          <w:b/>
          <w:bCs/>
        </w:rPr>
      </w:pPr>
      <w:r w:rsidRPr="00243BD9">
        <w:rPr>
          <w:b/>
          <w:bCs/>
        </w:rPr>
        <w:t>1-Normal Mode:</w:t>
      </w:r>
    </w:p>
    <w:p w:rsidR="00243BD9" w:rsidRDefault="00243BD9" w:rsidP="00243BD9">
      <w:pPr>
        <w:pStyle w:val="ListParagraph"/>
        <w:numPr>
          <w:ilvl w:val="0"/>
          <w:numId w:val="24"/>
        </w:numPr>
      </w:pPr>
      <w:r>
        <w:t>Pass Data from GUI to Bisection Function</w:t>
      </w:r>
    </w:p>
    <w:p w:rsidR="00243BD9" w:rsidRDefault="00243BD9" w:rsidP="00243BD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Bisection1(</w:t>
      </w:r>
      <w:proofErr w:type="spellStart"/>
      <w:r>
        <w:rPr>
          <w:rFonts w:ascii="Courier New" w:hAnsi="Courier New" w:cs="Courier New"/>
          <w:color w:val="000000"/>
          <w:sz w:val="20"/>
          <w:szCs w:val="20"/>
        </w:rPr>
        <w:t>array,funct,iter</w:t>
      </w:r>
      <w:proofErr w:type="spellEnd"/>
      <w:r>
        <w:rPr>
          <w:rFonts w:ascii="Courier New" w:hAnsi="Courier New" w:cs="Courier New"/>
          <w:color w:val="000000"/>
          <w:sz w:val="20"/>
          <w:szCs w:val="20"/>
        </w:rPr>
        <w:t>)</w:t>
      </w:r>
    </w:p>
    <w:p w:rsidR="00243BD9" w:rsidRDefault="00243BD9" w:rsidP="00243BD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Where array contains specified tolerance, upper bound and lower bound.</w:t>
      </w:r>
    </w:p>
    <w:p w:rsidR="00243BD9" w:rsidRDefault="00243BD9" w:rsidP="00243BD9">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Funct</w:t>
      </w:r>
      <w:proofErr w:type="spellEnd"/>
      <w:r>
        <w:rPr>
          <w:rFonts w:ascii="Courier New" w:hAnsi="Courier New" w:cs="Courier New"/>
          <w:color w:val="000000"/>
          <w:sz w:val="20"/>
          <w:szCs w:val="20"/>
        </w:rPr>
        <w:t xml:space="preserve"> is the function that we’re trying to solve for.</w:t>
      </w:r>
    </w:p>
    <w:p w:rsidR="00243BD9" w:rsidRDefault="00243BD9" w:rsidP="00243BD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 xml:space="preserve"> is the number of max iterations specified by the user.</w:t>
      </w:r>
    </w:p>
    <w:p w:rsidR="00243BD9" w:rsidRDefault="00243BD9" w:rsidP="00243BD9"/>
    <w:p w:rsidR="00243BD9" w:rsidRDefault="00243BD9" w:rsidP="00243BD9">
      <w:pPr>
        <w:pStyle w:val="ListParagraph"/>
        <w:numPr>
          <w:ilvl w:val="0"/>
          <w:numId w:val="24"/>
        </w:numPr>
      </w:pPr>
      <w:r>
        <w:t>Start timer</w:t>
      </w:r>
    </w:p>
    <w:p w:rsidR="00243BD9" w:rsidRDefault="00243BD9" w:rsidP="00243BD9">
      <w:pPr>
        <w:pStyle w:val="ListParagraph"/>
        <w:numPr>
          <w:ilvl w:val="0"/>
          <w:numId w:val="24"/>
        </w:numPr>
      </w:pPr>
      <w:r>
        <w:t>if f(upper)*f(lower) &gt; 0 that means there is no x-axis crossing between these two points so there is no root in this interval</w:t>
      </w:r>
    </w:p>
    <w:p w:rsidR="00243BD9" w:rsidRDefault="00243BD9" w:rsidP="00243BD9">
      <w:pPr>
        <w:pStyle w:val="ListParagraph"/>
      </w:pPr>
    </w:p>
    <w:p w:rsidR="00243BD9" w:rsidRDefault="00243BD9" w:rsidP="00243BD9">
      <w:pPr>
        <w:pStyle w:val="ListParagraph"/>
        <w:numPr>
          <w:ilvl w:val="0"/>
          <w:numId w:val="24"/>
        </w:numPr>
      </w:pPr>
      <w:r>
        <w:t>If f(upper) is zero then the root is at the upper point. – stop timer and return</w:t>
      </w:r>
    </w:p>
    <w:p w:rsidR="00243BD9" w:rsidRDefault="00243BD9" w:rsidP="00243BD9">
      <w:pPr>
        <w:pStyle w:val="ListParagraph"/>
      </w:pPr>
    </w:p>
    <w:p w:rsidR="00243BD9" w:rsidRDefault="00243BD9" w:rsidP="00243BD9">
      <w:pPr>
        <w:pStyle w:val="ListParagraph"/>
      </w:pPr>
    </w:p>
    <w:p w:rsidR="00243BD9" w:rsidRDefault="00243BD9" w:rsidP="00243BD9">
      <w:pPr>
        <w:pStyle w:val="ListParagraph"/>
        <w:numPr>
          <w:ilvl w:val="0"/>
          <w:numId w:val="24"/>
        </w:numPr>
      </w:pPr>
      <w:r>
        <w:t>If f(l) is zero then the root is at the lower point. – stop timer and return</w:t>
      </w:r>
    </w:p>
    <w:p w:rsidR="00243BD9" w:rsidRDefault="00243BD9" w:rsidP="00243BD9">
      <w:pPr>
        <w:pStyle w:val="ListParagraph"/>
      </w:pPr>
    </w:p>
    <w:p w:rsidR="00243BD9" w:rsidRDefault="00243BD9" w:rsidP="00243BD9">
      <w:pPr>
        <w:pStyle w:val="ListParagraph"/>
        <w:numPr>
          <w:ilvl w:val="0"/>
          <w:numId w:val="24"/>
        </w:numPr>
      </w:pPr>
      <w:r>
        <w:t>Otherwise we start doing iterations to determine the position of the root.</w:t>
      </w:r>
    </w:p>
    <w:p w:rsidR="00243BD9" w:rsidRDefault="00243BD9" w:rsidP="00243BD9">
      <w:pPr>
        <w:ind w:left="720" w:firstLine="720"/>
      </w:pPr>
      <w:proofErr w:type="spellStart"/>
      <w:r>
        <w:t>Xr</w:t>
      </w:r>
      <w:proofErr w:type="spellEnd"/>
      <w:r>
        <w:t>= (</w:t>
      </w:r>
      <w:proofErr w:type="spellStart"/>
      <w:r>
        <w:t>u+l</w:t>
      </w:r>
      <w:proofErr w:type="spellEnd"/>
      <w:r>
        <w:t>)/2</w:t>
      </w:r>
    </w:p>
    <w:p w:rsidR="00243BD9" w:rsidRDefault="00243BD9" w:rsidP="00243BD9">
      <w:pPr>
        <w:ind w:left="720" w:firstLine="720"/>
      </w:pPr>
      <w:r>
        <w:t>If f(</w:t>
      </w:r>
      <w:proofErr w:type="spellStart"/>
      <w:r>
        <w:t>xr</w:t>
      </w:r>
      <w:proofErr w:type="spellEnd"/>
      <w:r>
        <w:t>)*f(l) == 0 then we have reached the root .</w:t>
      </w:r>
    </w:p>
    <w:p w:rsidR="00243BD9" w:rsidRDefault="00243BD9" w:rsidP="00243BD9">
      <w:pPr>
        <w:ind w:left="720" w:firstLine="720"/>
      </w:pPr>
      <w:r>
        <w:t xml:space="preserve"> f(</w:t>
      </w:r>
      <w:proofErr w:type="spellStart"/>
      <w:r>
        <w:t>xr</w:t>
      </w:r>
      <w:proofErr w:type="spellEnd"/>
      <w:r>
        <w:t xml:space="preserve">)*f(l) &lt; 0 we set upper limit = </w:t>
      </w:r>
      <w:proofErr w:type="spellStart"/>
      <w:r>
        <w:t>xr</w:t>
      </w:r>
      <w:proofErr w:type="spellEnd"/>
      <w:r>
        <w:t xml:space="preserve"> and lower limit stays the same.</w:t>
      </w:r>
    </w:p>
    <w:p w:rsidR="00243BD9" w:rsidRDefault="00243BD9" w:rsidP="00243BD9">
      <w:pPr>
        <w:ind w:left="720" w:firstLine="720"/>
      </w:pPr>
      <w:r>
        <w:t>If f(</w:t>
      </w:r>
      <w:proofErr w:type="spellStart"/>
      <w:r>
        <w:t>xr</w:t>
      </w:r>
      <w:proofErr w:type="spellEnd"/>
      <w:r>
        <w:t xml:space="preserve">)*f(l) &gt; 0 then lower limit = </w:t>
      </w:r>
      <w:proofErr w:type="spellStart"/>
      <w:r>
        <w:t>xr</w:t>
      </w:r>
      <w:proofErr w:type="spellEnd"/>
      <w:r>
        <w:t xml:space="preserve"> and upper limit stays the same.</w:t>
      </w:r>
    </w:p>
    <w:p w:rsidR="00243BD9" w:rsidRDefault="00243BD9" w:rsidP="00243BD9">
      <w:pPr>
        <w:pStyle w:val="ListParagraph"/>
        <w:numPr>
          <w:ilvl w:val="0"/>
          <w:numId w:val="24"/>
        </w:numPr>
      </w:pPr>
      <w:r>
        <w:t>We repeat until tolerance is reached or max iterations are reached. Then we stop the timer and return.</w:t>
      </w:r>
    </w:p>
    <w:p w:rsidR="00243BD9" w:rsidRPr="00243BD9" w:rsidRDefault="00243BD9" w:rsidP="00243BD9">
      <w:pPr>
        <w:rPr>
          <w:b/>
          <w:bCs/>
        </w:rPr>
      </w:pPr>
    </w:p>
    <w:p w:rsidR="00243BD9" w:rsidRPr="00243BD9" w:rsidRDefault="00243BD9" w:rsidP="00243BD9">
      <w:pPr>
        <w:rPr>
          <w:b/>
          <w:bCs/>
        </w:rPr>
      </w:pPr>
      <w:r w:rsidRPr="00243BD9">
        <w:rPr>
          <w:b/>
          <w:bCs/>
        </w:rPr>
        <w:t>2-Single Step Mode:</w:t>
      </w:r>
    </w:p>
    <w:p w:rsidR="00243BD9" w:rsidRDefault="00243BD9" w:rsidP="00243BD9">
      <w:r>
        <w:t>As normal Mode , but in displaying data,</w:t>
      </w:r>
    </w:p>
    <w:p w:rsidR="00243BD9" w:rsidRDefault="00243BD9" w:rsidP="00243BD9">
      <w:r>
        <w:t>iteration by iteration is being displayed on clicking Single Solve button, till all iteration are displayed</w:t>
      </w:r>
    </w:p>
    <w:p w:rsidR="00243BD9" w:rsidRDefault="00243BD9" w:rsidP="00243BD9">
      <w:r>
        <w:t>and by that a message appears to announce that tolerance reached and iterations are all displayed.</w:t>
      </w:r>
    </w:p>
    <w:p w:rsidR="00243BD9" w:rsidRDefault="00243BD9" w:rsidP="00243BD9"/>
    <w:p w:rsidR="00243BD9" w:rsidRPr="00243BD9" w:rsidRDefault="00243BD9" w:rsidP="00243BD9">
      <w:pPr>
        <w:rPr>
          <w:b/>
          <w:bCs/>
          <w:color w:val="FEB80A" w:themeColor="accent3"/>
        </w:rPr>
      </w:pPr>
      <w:r w:rsidRPr="00243BD9">
        <w:rPr>
          <w:b/>
          <w:bCs/>
          <w:color w:val="FEB80A" w:themeColor="accent3"/>
        </w:rPr>
        <w:t>Data Structure:</w:t>
      </w:r>
    </w:p>
    <w:p w:rsidR="00243BD9" w:rsidRDefault="00243BD9" w:rsidP="00243BD9">
      <w:pPr>
        <w:pStyle w:val="ListParagraph"/>
        <w:numPr>
          <w:ilvl w:val="0"/>
          <w:numId w:val="24"/>
        </w:numPr>
      </w:pPr>
      <w:r>
        <w:t xml:space="preserve">arrays are used to store data and to extract and deal with </w:t>
      </w:r>
      <w:proofErr w:type="spellStart"/>
      <w:r>
        <w:t>it,you</w:t>
      </w:r>
      <w:proofErr w:type="spellEnd"/>
      <w:r>
        <w:t xml:space="preserve"> should use cell2mat function to be able to store data.</w:t>
      </w:r>
    </w:p>
    <w:p w:rsidR="00243BD9" w:rsidRDefault="00243BD9" w:rsidP="00243BD9">
      <w:pPr>
        <w:pStyle w:val="ListParagraph"/>
      </w:pPr>
    </w:p>
    <w:p w:rsidR="00243BD9" w:rsidRDefault="00243BD9" w:rsidP="00243BD9">
      <w:pPr>
        <w:pStyle w:val="ListParagraph"/>
        <w:numPr>
          <w:ilvl w:val="0"/>
          <w:numId w:val="24"/>
        </w:numPr>
      </w:pPr>
      <w:r>
        <w:t>arrays are easily used to extract the required data by indexing.</w:t>
      </w:r>
    </w:p>
    <w:p w:rsidR="00243BD9" w:rsidRDefault="00243BD9" w:rsidP="00243BD9">
      <w:pPr>
        <w:pStyle w:val="ListParagraph"/>
      </w:pPr>
    </w:p>
    <w:p w:rsidR="00243BD9" w:rsidRDefault="00243BD9" w:rsidP="00243BD9">
      <w:pPr>
        <w:pStyle w:val="ListParagraph"/>
      </w:pPr>
    </w:p>
    <w:p w:rsidR="00243BD9" w:rsidRDefault="00243BD9" w:rsidP="00243BD9">
      <w:pPr>
        <w:pStyle w:val="ListParagraph"/>
        <w:numPr>
          <w:ilvl w:val="0"/>
          <w:numId w:val="24"/>
        </w:numPr>
      </w:pPr>
      <w:r>
        <w:t>Vectors are also used in storing internal data and data being passed from function to main GUI.</w:t>
      </w:r>
    </w:p>
    <w:p w:rsidR="00243BD9" w:rsidRDefault="00243BD9" w:rsidP="00DF6279">
      <w:pPr>
        <w:pStyle w:val="Heading2"/>
      </w:pPr>
    </w:p>
    <w:p w:rsidR="00243BD9" w:rsidRDefault="00243BD9" w:rsidP="00243BD9">
      <w:r w:rsidRPr="00FA15C7">
        <w:rPr>
          <w:b/>
          <w:bCs/>
          <w:color w:val="00A0B8" w:themeColor="accent1"/>
          <w:sz w:val="32"/>
          <w:szCs w:val="32"/>
          <w:u w:val="single"/>
        </w:rPr>
        <w:t>Examples</w:t>
      </w:r>
    </w:p>
    <w:p w:rsidR="00243BD9" w:rsidRDefault="00243BD9" w:rsidP="00243BD9">
      <w:r>
        <w:t>1-exp(-x)-x &gt;&gt;&gt; i1=0 , i2=1 , tolerance= 0.001 .</w:t>
      </w:r>
    </w:p>
    <w:p w:rsidR="00243BD9" w:rsidRDefault="00243BD9" w:rsidP="00243BD9">
      <w:r>
        <w:rPr>
          <w:noProof/>
        </w:rPr>
        <w:drawing>
          <wp:inline distT="0" distB="0" distL="0" distR="0" wp14:anchorId="6EAA1B2A" wp14:editId="0EE10808">
            <wp:extent cx="5943600" cy="3893820"/>
            <wp:effectExtent l="0" t="0" r="0" b="0"/>
            <wp:docPr id="18" name="Picture 18" descr="C:\Users\Lujain\AppData\Local\Microsoft\Windows\INetCache\Content.Word\15540490_10211870643546602_12185476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jain\AppData\Local\Microsoft\Windows\INetCache\Content.Word\15540490_10211870643546602_1218547604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243BD9" w:rsidRDefault="00243BD9" w:rsidP="00243BD9"/>
    <w:p w:rsidR="00243BD9" w:rsidRDefault="00243BD9" w:rsidP="00243BD9">
      <w:pPr>
        <w:rPr>
          <w:sz w:val="28"/>
          <w:szCs w:val="28"/>
        </w:rPr>
      </w:pPr>
      <w:r w:rsidRPr="00243BD9">
        <w:rPr>
          <w:sz w:val="28"/>
          <w:szCs w:val="28"/>
        </w:rPr>
        <w:t>2-exp(x)+(2^-x)+2*cos(x)-6=0 , i1= -3   i2=  6  ,tolerance=0.0001.</w:t>
      </w:r>
    </w:p>
    <w:p w:rsidR="00243BD9" w:rsidRDefault="00243BD9" w:rsidP="00243BD9">
      <w:pPr>
        <w:rPr>
          <w:sz w:val="28"/>
          <w:szCs w:val="28"/>
        </w:rPr>
      </w:pPr>
    </w:p>
    <w:p w:rsidR="00243BD9" w:rsidRDefault="00243BD9" w:rsidP="00243BD9">
      <w:pPr>
        <w:rPr>
          <w:sz w:val="28"/>
          <w:szCs w:val="28"/>
        </w:rPr>
      </w:pPr>
    </w:p>
    <w:p w:rsidR="00243BD9" w:rsidRPr="00243BD9" w:rsidRDefault="00243BD9" w:rsidP="00243BD9">
      <w:pPr>
        <w:rPr>
          <w:sz w:val="28"/>
          <w:szCs w:val="28"/>
        </w:rPr>
      </w:pPr>
    </w:p>
    <w:p w:rsidR="00243BD9" w:rsidRDefault="00243BD9" w:rsidP="00243BD9">
      <w:r>
        <w:rPr>
          <w:noProof/>
        </w:rPr>
        <w:drawing>
          <wp:inline distT="0" distB="0" distL="0" distR="0" wp14:anchorId="69FDD26D" wp14:editId="497E904A">
            <wp:extent cx="5935980" cy="3909060"/>
            <wp:effectExtent l="0" t="0" r="7620" b="0"/>
            <wp:docPr id="19" name="Picture 19" descr="C:\Users\Lujain\AppData\Local\Microsoft\Windows\INetCache\Content.Word\15540382_10211870643226594_1517318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jain\AppData\Local\Microsoft\Windows\INetCache\Content.Word\15540382_10211870643226594_151731876_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rsidR="00243BD9" w:rsidRDefault="00243BD9" w:rsidP="00243BD9"/>
    <w:p w:rsidR="00243BD9" w:rsidRDefault="00243BD9" w:rsidP="00243BD9"/>
    <w:p w:rsidR="00243BD9" w:rsidRDefault="00243BD9" w:rsidP="00243BD9"/>
    <w:p w:rsidR="00243BD9" w:rsidRDefault="00243BD9" w:rsidP="00243BD9"/>
    <w:p w:rsidR="00243BD9" w:rsidRDefault="00243BD9" w:rsidP="00243BD9"/>
    <w:p w:rsidR="00243BD9" w:rsidRDefault="00243BD9" w:rsidP="00243BD9"/>
    <w:p w:rsidR="00243BD9" w:rsidRDefault="00243BD9" w:rsidP="00243BD9"/>
    <w:p w:rsidR="00243BD9" w:rsidRDefault="00243BD9" w:rsidP="00243BD9"/>
    <w:p w:rsidR="00243BD9" w:rsidRDefault="00243BD9" w:rsidP="00243BD9"/>
    <w:p w:rsidR="00243BD9" w:rsidRDefault="00243BD9" w:rsidP="00243BD9"/>
    <w:p w:rsidR="00243BD9" w:rsidRDefault="00243BD9" w:rsidP="00243BD9"/>
    <w:p w:rsidR="00243BD9" w:rsidRDefault="00243BD9" w:rsidP="00243BD9">
      <w:pPr>
        <w:rPr>
          <w:sz w:val="28"/>
          <w:szCs w:val="28"/>
        </w:rPr>
      </w:pPr>
      <w:r w:rsidRPr="00243BD9">
        <w:rPr>
          <w:sz w:val="28"/>
          <w:szCs w:val="28"/>
        </w:rPr>
        <w:t>3-(x^4)-(2*x^3)-(4*x^2)+(4*x)+4 , i1= -2,-1  , tolerance=0.01</w:t>
      </w:r>
    </w:p>
    <w:p w:rsidR="00243BD9" w:rsidRDefault="00243BD9" w:rsidP="00243BD9">
      <w:pPr>
        <w:rPr>
          <w:sz w:val="28"/>
          <w:szCs w:val="28"/>
        </w:rPr>
      </w:pPr>
    </w:p>
    <w:p w:rsidR="00243BD9" w:rsidRDefault="00243BD9" w:rsidP="00243BD9">
      <w:pPr>
        <w:rPr>
          <w:sz w:val="28"/>
          <w:szCs w:val="28"/>
        </w:rPr>
      </w:pPr>
    </w:p>
    <w:p w:rsidR="00243BD9" w:rsidRPr="00243BD9" w:rsidRDefault="00243BD9" w:rsidP="00243BD9">
      <w:pPr>
        <w:rPr>
          <w:sz w:val="28"/>
          <w:szCs w:val="28"/>
        </w:rPr>
      </w:pPr>
    </w:p>
    <w:p w:rsidR="00243BD9" w:rsidRDefault="00243BD9" w:rsidP="00243BD9">
      <w:r>
        <w:rPr>
          <w:noProof/>
        </w:rPr>
        <w:drawing>
          <wp:inline distT="0" distB="0" distL="0" distR="0" wp14:anchorId="177247EB" wp14:editId="163DBE77">
            <wp:extent cx="5935980" cy="3909060"/>
            <wp:effectExtent l="0" t="0" r="7620" b="0"/>
            <wp:docPr id="20" name="Picture 20" descr="C:\Users\Lujain\AppData\Local\Microsoft\Windows\INetCache\Content.Word\15595631_10211870710028264_205630917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jain\AppData\Local\Microsoft\Windows\INetCache\Content.Word\15595631_10211870710028264_2056309172_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rsidR="00243BD9" w:rsidRDefault="00243BD9" w:rsidP="00243BD9"/>
    <w:p w:rsidR="00243BD9" w:rsidRDefault="00243BD9" w:rsidP="00243BD9"/>
    <w:p w:rsidR="00243BD9" w:rsidRDefault="00243BD9" w:rsidP="00243BD9"/>
    <w:p w:rsidR="00243BD9" w:rsidRDefault="00243BD9" w:rsidP="00243BD9"/>
    <w:p w:rsidR="00243BD9" w:rsidRDefault="00243BD9" w:rsidP="00243BD9"/>
    <w:p w:rsidR="00DF6279" w:rsidRPr="00FA15C7" w:rsidRDefault="00DF6279" w:rsidP="00DF6279">
      <w:pPr>
        <w:pStyle w:val="Heading2"/>
      </w:pPr>
      <w:r>
        <w:lastRenderedPageBreak/>
        <w:t>false position Method</w:t>
      </w:r>
    </w:p>
    <w:p w:rsidR="00C9669C" w:rsidRDefault="00C9669C" w:rsidP="00C9669C">
      <w:pPr>
        <w:rPr>
          <w:b/>
          <w:bCs/>
          <w:color w:val="FEB80A" w:themeColor="accent3"/>
        </w:rPr>
      </w:pPr>
      <w:r>
        <w:rPr>
          <w:b/>
          <w:bCs/>
          <w:color w:val="FEB80A" w:themeColor="accent3"/>
        </w:rPr>
        <w:t xml:space="preserve">Explanation </w:t>
      </w:r>
    </w:p>
    <w:p w:rsidR="00C9669C" w:rsidRDefault="00DF6279" w:rsidP="00C9669C">
      <w:r w:rsidRPr="00C9669C">
        <w:rPr>
          <w:color w:val="FEB80A" w:themeColor="accent3"/>
        </w:rPr>
        <w:t xml:space="preserve"> </w:t>
      </w:r>
      <w:r w:rsidRPr="00C9669C">
        <w:t xml:space="preserve">The aim of the numerical analysis </w:t>
      </w:r>
      <w:r w:rsidR="00C9669C" w:rsidRPr="00C9669C">
        <w:t>approximation</w:t>
      </w:r>
      <w:r w:rsidRPr="00C9669C">
        <w:t xml:space="preserve"> methods is to solve equations which is</w:t>
      </w:r>
      <w:r w:rsidR="00C9669C">
        <w:t xml:space="preserve"> not easy to be solved manually</w:t>
      </w:r>
      <w:r w:rsidRPr="00C9669C">
        <w:t xml:space="preserve">. By moving all of an equation’s terms to one side, we can get an equation that says: f(x) = 0, where f(x) is some function of the unknown variable “x”. That transforms the problem into one of finding the x-value at which f(x) = 0. That x-value is the root of this equation. The </w:t>
      </w:r>
      <w:r w:rsidR="00C9669C" w:rsidRPr="00C9669C">
        <w:t>Bracketing</w:t>
      </w:r>
      <w:r w:rsidRPr="00C9669C">
        <w:t xml:space="preserve"> methods start</w:t>
      </w:r>
      <w:r w:rsidR="00C9669C">
        <w:t xml:space="preserve"> with two x-values (upper limit, lower limit)</w:t>
      </w:r>
      <w:r w:rsidRPr="00C9669C">
        <w:t>, initially found by trial-and-error, at which f(x) has opposite signs. In other words: Two values (</w:t>
      </w:r>
      <w:proofErr w:type="spellStart"/>
      <w:r w:rsidRPr="00C9669C">
        <w:t>u,l</w:t>
      </w:r>
      <w:proofErr w:type="spellEnd"/>
      <w:r w:rsidRPr="00C9669C">
        <w:t xml:space="preserve">) such that, f(u) is positive, and , f(l) is negative or vice versa. In that way, those two f(x) values can be said to “bracket” the root, because they’re on opposite sides of root. That's why </w:t>
      </w:r>
      <w:r w:rsidR="00C9669C" w:rsidRPr="00C9669C">
        <w:t>bracketing</w:t>
      </w:r>
      <w:r w:rsidRPr="00C9669C">
        <w:t xml:space="preserve"> method guarantee convergence to reach the root of the equation as it checks each iteration that the approximated root is encapsulated between a negative and a pos</w:t>
      </w:r>
      <w:r w:rsidR="00C9669C">
        <w:t>itive f(x). Although, bracketi</w:t>
      </w:r>
      <w:r w:rsidRPr="00C9669C">
        <w:t>ng methods execution time may be slower than other open m</w:t>
      </w:r>
      <w:r w:rsidR="00C9669C">
        <w:t>ethods but at least it guarantees</w:t>
      </w:r>
      <w:r w:rsidRPr="00C9669C">
        <w:t xml:space="preserve"> the conver</w:t>
      </w:r>
      <w:r w:rsidR="00C9669C">
        <w:t>gence unlike other methods as (</w:t>
      </w:r>
      <w:r w:rsidRPr="00C9669C">
        <w:t xml:space="preserve">Newton Raphson and Secant) </w:t>
      </w:r>
    </w:p>
    <w:p w:rsidR="00C9669C" w:rsidRPr="00C9669C" w:rsidRDefault="00C9669C" w:rsidP="00C9669C">
      <w:pPr>
        <w:rPr>
          <w:b/>
          <w:bCs/>
          <w:color w:val="FEB80A" w:themeColor="accent3"/>
        </w:rPr>
      </w:pPr>
      <w:r w:rsidRPr="00C9669C">
        <w:rPr>
          <w:b/>
          <w:bCs/>
          <w:color w:val="FEB80A" w:themeColor="accent3"/>
        </w:rPr>
        <w:t>Pseudo code</w:t>
      </w:r>
    </w:p>
    <w:p w:rsidR="00C9669C" w:rsidRDefault="00C9669C" w:rsidP="00C9669C">
      <w:pPr>
        <w:pStyle w:val="ListParagraph"/>
        <w:numPr>
          <w:ilvl w:val="0"/>
          <w:numId w:val="21"/>
        </w:numPr>
      </w:pPr>
      <w:r>
        <w:t>F</w:t>
      </w:r>
      <w:r w:rsidR="00DF6279" w:rsidRPr="00C9669C">
        <w:t xml:space="preserve">unction [ </w:t>
      </w:r>
      <w:proofErr w:type="spellStart"/>
      <w:r w:rsidR="00DF6279" w:rsidRPr="00C9669C">
        <w:t>a,fa,b,fb,xr,fxr,tol,relerr,counter,endtime</w:t>
      </w:r>
      <w:proofErr w:type="spellEnd"/>
      <w:r w:rsidR="00DF6279" w:rsidRPr="00C9669C">
        <w:t xml:space="preserve"> ] = </w:t>
      </w:r>
      <w:proofErr w:type="spellStart"/>
      <w:r w:rsidR="00DF6279" w:rsidRPr="00C9669C">
        <w:t>False</w:t>
      </w:r>
      <w:r>
        <w:t>_Position</w:t>
      </w:r>
      <w:proofErr w:type="spellEnd"/>
      <w:r>
        <w:t xml:space="preserve"> ( </w:t>
      </w:r>
      <w:proofErr w:type="spellStart"/>
      <w:r>
        <w:t>data_array,funct</w:t>
      </w:r>
      <w:proofErr w:type="spellEnd"/>
      <w:r>
        <w:t xml:space="preserve">) </w:t>
      </w:r>
      <w:r w:rsidR="00DF6279" w:rsidRPr="00C9669C">
        <w:t xml:space="preserve">Inputs The user enters the function to be solved and the needed data such as in this case, the upper limit , lower limit , tolerance (to stop at if reached) and Number of maximum iterations the user wants . </w:t>
      </w:r>
    </w:p>
    <w:p w:rsidR="00C9669C" w:rsidRDefault="00DF6279" w:rsidP="00C9669C">
      <w:pPr>
        <w:pStyle w:val="ListParagraph"/>
        <w:numPr>
          <w:ilvl w:val="0"/>
          <w:numId w:val="20"/>
        </w:numPr>
      </w:pPr>
      <w:r w:rsidRPr="00C9669C">
        <w:t xml:space="preserve">All these inputs are passed to the function in an array and the function is passed as string. </w:t>
      </w:r>
    </w:p>
    <w:p w:rsidR="00C9669C" w:rsidRDefault="00DF6279" w:rsidP="00C9669C">
      <w:pPr>
        <w:pStyle w:val="ListParagraph"/>
        <w:numPr>
          <w:ilvl w:val="0"/>
          <w:numId w:val="22"/>
        </w:numPr>
      </w:pPr>
      <w:r w:rsidRPr="00C9669C">
        <w:t>Convert the given string to a function by using str2func() , which is a built-in function.</w:t>
      </w:r>
    </w:p>
    <w:p w:rsidR="00C9669C" w:rsidRDefault="00DF6279" w:rsidP="00C9669C">
      <w:pPr>
        <w:pStyle w:val="ListParagraph"/>
        <w:numPr>
          <w:ilvl w:val="0"/>
          <w:numId w:val="22"/>
        </w:numPr>
      </w:pPr>
      <w:r w:rsidRPr="00C9669C">
        <w:t xml:space="preserve"> Extract the needed data from the </w:t>
      </w:r>
      <w:proofErr w:type="spellStart"/>
      <w:r w:rsidRPr="00C9669C">
        <w:t>data_array</w:t>
      </w:r>
      <w:proofErr w:type="spellEnd"/>
      <w:r w:rsidRPr="00C9669C">
        <w:t xml:space="preserve"> into variables, </w:t>
      </w:r>
      <w:proofErr w:type="spellStart"/>
      <w:r w:rsidRPr="00C9669C">
        <w:t>xu</w:t>
      </w:r>
      <w:proofErr w:type="spellEnd"/>
      <w:r w:rsidRPr="00C9669C">
        <w:t xml:space="preserve"> is upper limit xl is the lower limit N is number of iterations. </w:t>
      </w:r>
    </w:p>
    <w:p w:rsidR="00C9669C" w:rsidRDefault="00DF6279" w:rsidP="00C9669C">
      <w:pPr>
        <w:pStyle w:val="ListParagraph"/>
        <w:numPr>
          <w:ilvl w:val="0"/>
          <w:numId w:val="22"/>
        </w:numPr>
      </w:pPr>
      <w:r w:rsidRPr="00C9669C">
        <w:t>Start the timer by using tic function.</w:t>
      </w:r>
    </w:p>
    <w:p w:rsidR="00C9669C" w:rsidRDefault="00DF6279" w:rsidP="00C9669C">
      <w:pPr>
        <w:pStyle w:val="ListParagraph"/>
        <w:numPr>
          <w:ilvl w:val="0"/>
          <w:numId w:val="22"/>
        </w:numPr>
      </w:pPr>
      <w:r w:rsidRPr="00C9669C">
        <w:t xml:space="preserve">Check if f(xl) is equal to zero then lower limit the user chose is the real root of the function. </w:t>
      </w:r>
    </w:p>
    <w:p w:rsidR="00C9669C" w:rsidRDefault="00DF6279" w:rsidP="00C9669C">
      <w:pPr>
        <w:pStyle w:val="ListParagraph"/>
        <w:numPr>
          <w:ilvl w:val="0"/>
          <w:numId w:val="22"/>
        </w:numPr>
      </w:pPr>
      <w:r w:rsidRPr="00C9669C">
        <w:t>Check if f(</w:t>
      </w:r>
      <w:proofErr w:type="spellStart"/>
      <w:r w:rsidRPr="00C9669C">
        <w:t>xu</w:t>
      </w:r>
      <w:proofErr w:type="spellEnd"/>
      <w:r w:rsidRPr="00C9669C">
        <w:t>) is equal to zero then upper limit the user chose is the real root of the function.</w:t>
      </w:r>
    </w:p>
    <w:p w:rsidR="00C9669C" w:rsidRDefault="00DF6279" w:rsidP="00C9669C">
      <w:pPr>
        <w:pStyle w:val="ListParagraph"/>
        <w:numPr>
          <w:ilvl w:val="0"/>
          <w:numId w:val="22"/>
        </w:numPr>
      </w:pPr>
      <w:r w:rsidRPr="00C9669C">
        <w:t>checks f(xl) * f(</w:t>
      </w:r>
      <w:proofErr w:type="spellStart"/>
      <w:r w:rsidRPr="00C9669C">
        <w:t>xu</w:t>
      </w:r>
      <w:proofErr w:type="spellEnd"/>
      <w:r w:rsidRPr="00C9669C">
        <w:t>) &gt; 0 Then It returns an error because the real root will never be found between those two values.</w:t>
      </w:r>
    </w:p>
    <w:p w:rsidR="00C9669C" w:rsidRDefault="00DF6279" w:rsidP="00C9669C">
      <w:pPr>
        <w:pStyle w:val="ListParagraph"/>
        <w:numPr>
          <w:ilvl w:val="0"/>
          <w:numId w:val="22"/>
        </w:numPr>
      </w:pPr>
      <w:r w:rsidRPr="00C9669C">
        <w:t>checks f(xl) * f(</w:t>
      </w:r>
      <w:proofErr w:type="spellStart"/>
      <w:r w:rsidRPr="00C9669C">
        <w:t>xu</w:t>
      </w:r>
      <w:proofErr w:type="spellEnd"/>
      <w:r w:rsidRPr="00C9669C">
        <w:t xml:space="preserve">) &lt; 0 </w:t>
      </w:r>
    </w:p>
    <w:p w:rsidR="00C9669C" w:rsidRDefault="00DF6279" w:rsidP="00C9669C">
      <w:pPr>
        <w:pStyle w:val="ListParagraph"/>
        <w:numPr>
          <w:ilvl w:val="0"/>
          <w:numId w:val="22"/>
        </w:numPr>
      </w:pPr>
      <w:r w:rsidRPr="00C9669C">
        <w:t>Get the value of approximated root which is equal to ((xl*f(</w:t>
      </w:r>
      <w:proofErr w:type="spellStart"/>
      <w:r w:rsidRPr="00C9669C">
        <w:t>xu</w:t>
      </w:r>
      <w:proofErr w:type="spellEnd"/>
      <w:r w:rsidRPr="00C9669C">
        <w:t>))-(</w:t>
      </w:r>
      <w:proofErr w:type="spellStart"/>
      <w:r w:rsidRPr="00C9669C">
        <w:t>xu</w:t>
      </w:r>
      <w:proofErr w:type="spellEnd"/>
      <w:r w:rsidRPr="00C9669C">
        <w:t>*f(xl)))/(f(</w:t>
      </w:r>
      <w:proofErr w:type="spellStart"/>
      <w:r w:rsidRPr="00C9669C">
        <w:t>xu</w:t>
      </w:r>
      <w:proofErr w:type="spellEnd"/>
      <w:r w:rsidRPr="00C9669C">
        <w:t xml:space="preserve">)-f(xl)) </w:t>
      </w:r>
    </w:p>
    <w:p w:rsidR="00C9669C" w:rsidRDefault="00DF6279" w:rsidP="00C9669C">
      <w:pPr>
        <w:pStyle w:val="ListParagraph"/>
        <w:numPr>
          <w:ilvl w:val="0"/>
          <w:numId w:val="22"/>
        </w:numPr>
      </w:pPr>
      <w:r w:rsidRPr="00C9669C">
        <w:t>save all the values in arrays a(</w:t>
      </w:r>
      <w:proofErr w:type="spellStart"/>
      <w:r w:rsidRPr="00C9669C">
        <w:t>i</w:t>
      </w:r>
      <w:proofErr w:type="spellEnd"/>
      <w:r w:rsidRPr="00C9669C">
        <w:t>) &lt;---- saves the lower limit of each iteration. b(</w:t>
      </w:r>
      <w:proofErr w:type="spellStart"/>
      <w:r w:rsidRPr="00C9669C">
        <w:t>i</w:t>
      </w:r>
      <w:proofErr w:type="spellEnd"/>
      <w:r w:rsidRPr="00C9669C">
        <w:t>) &lt;---- saves the upper limit of each iteration. fa(</w:t>
      </w:r>
      <w:proofErr w:type="spellStart"/>
      <w:r w:rsidRPr="00C9669C">
        <w:t>i</w:t>
      </w:r>
      <w:proofErr w:type="spellEnd"/>
      <w:r w:rsidRPr="00C9669C">
        <w:t>) &lt;---- saves the value of function when x is equal to the lower limit of each iteration. fb(</w:t>
      </w:r>
      <w:proofErr w:type="spellStart"/>
      <w:r w:rsidRPr="00C9669C">
        <w:t>i</w:t>
      </w:r>
      <w:proofErr w:type="spellEnd"/>
      <w:r w:rsidRPr="00C9669C">
        <w:t xml:space="preserve">) &lt;---- saves the value of function when x is equal to the </w:t>
      </w:r>
      <w:r w:rsidRPr="00C9669C">
        <w:lastRenderedPageBreak/>
        <w:t xml:space="preserve">upper limit of each iteration. </w:t>
      </w:r>
      <w:proofErr w:type="spellStart"/>
      <w:r w:rsidRPr="00C9669C">
        <w:t>tol</w:t>
      </w:r>
      <w:proofErr w:type="spellEnd"/>
      <w:r w:rsidRPr="00C9669C">
        <w:t>(</w:t>
      </w:r>
      <w:proofErr w:type="spellStart"/>
      <w:r w:rsidRPr="00C9669C">
        <w:t>i</w:t>
      </w:r>
      <w:proofErr w:type="spellEnd"/>
      <w:r w:rsidRPr="00C9669C">
        <w:t xml:space="preserve">) &lt;---- saves the calculated tolerance each iteration which is |current app. value - old app. value | </w:t>
      </w:r>
      <w:proofErr w:type="spellStart"/>
      <w:r w:rsidRPr="00C9669C">
        <w:t>relerr</w:t>
      </w:r>
      <w:proofErr w:type="spellEnd"/>
      <w:r w:rsidRPr="00C9669C">
        <w:t xml:space="preserve"> &lt;---- saves the relative error in each iteration. </w:t>
      </w:r>
      <w:proofErr w:type="spellStart"/>
      <w:r w:rsidRPr="00C9669C">
        <w:t>xr</w:t>
      </w:r>
      <w:proofErr w:type="spellEnd"/>
      <w:r w:rsidRPr="00C9669C">
        <w:t>(</w:t>
      </w:r>
      <w:proofErr w:type="spellStart"/>
      <w:r w:rsidRPr="00C9669C">
        <w:t>i</w:t>
      </w:r>
      <w:proofErr w:type="spellEnd"/>
      <w:r w:rsidRPr="00C9669C">
        <w:t xml:space="preserve">) &lt;---- saves the app. root of each iteration. </w:t>
      </w:r>
      <w:proofErr w:type="spellStart"/>
      <w:r w:rsidRPr="00C9669C">
        <w:t>fxr</w:t>
      </w:r>
      <w:proofErr w:type="spellEnd"/>
      <w:r w:rsidRPr="00C9669C">
        <w:t>(</w:t>
      </w:r>
      <w:proofErr w:type="spellStart"/>
      <w:r w:rsidRPr="00C9669C">
        <w:t>i</w:t>
      </w:r>
      <w:proofErr w:type="spellEnd"/>
      <w:r w:rsidRPr="00C9669C">
        <w:t xml:space="preserve">) &lt;---- saves the value of function when x is equal to the </w:t>
      </w:r>
      <w:proofErr w:type="spellStart"/>
      <w:r w:rsidRPr="00C9669C">
        <w:t>xr</w:t>
      </w:r>
      <w:proofErr w:type="spellEnd"/>
      <w:r w:rsidRPr="00C9669C">
        <w:t>(</w:t>
      </w:r>
      <w:proofErr w:type="spellStart"/>
      <w:r w:rsidRPr="00C9669C">
        <w:t>i</w:t>
      </w:r>
      <w:proofErr w:type="spellEnd"/>
      <w:r w:rsidRPr="00C9669C">
        <w:t xml:space="preserve">) . </w:t>
      </w:r>
    </w:p>
    <w:p w:rsidR="00C9669C" w:rsidRDefault="00DF6279" w:rsidP="00C9669C">
      <w:pPr>
        <w:pStyle w:val="ListParagraph"/>
        <w:numPr>
          <w:ilvl w:val="0"/>
          <w:numId w:val="22"/>
        </w:numPr>
      </w:pPr>
      <w:r w:rsidRPr="00C9669C">
        <w:t>Checks f(xl) * f(</w:t>
      </w:r>
      <w:proofErr w:type="spellStart"/>
      <w:r w:rsidRPr="00C9669C">
        <w:t>xr_new</w:t>
      </w:r>
      <w:proofErr w:type="spellEnd"/>
      <w:r w:rsidRPr="00C9669C">
        <w:t xml:space="preserve">) &lt; 0 Then the coming upper limit is equal to the last app. root calculated. </w:t>
      </w:r>
    </w:p>
    <w:p w:rsidR="00C9669C" w:rsidRDefault="00DF6279" w:rsidP="00C9669C">
      <w:pPr>
        <w:pStyle w:val="ListParagraph"/>
        <w:numPr>
          <w:ilvl w:val="0"/>
          <w:numId w:val="22"/>
        </w:numPr>
      </w:pPr>
      <w:r w:rsidRPr="00C9669C">
        <w:t>Checks f(</w:t>
      </w:r>
      <w:proofErr w:type="spellStart"/>
      <w:r w:rsidRPr="00C9669C">
        <w:t>xu</w:t>
      </w:r>
      <w:proofErr w:type="spellEnd"/>
      <w:r w:rsidRPr="00C9669C">
        <w:t>) * f(</w:t>
      </w:r>
      <w:proofErr w:type="spellStart"/>
      <w:r w:rsidRPr="00C9669C">
        <w:t>xr_new</w:t>
      </w:r>
      <w:proofErr w:type="spellEnd"/>
      <w:r w:rsidRPr="00C9669C">
        <w:t xml:space="preserve">) &lt; 0 Then the coming lower limit is equal to the last app. root calculated. </w:t>
      </w:r>
    </w:p>
    <w:p w:rsidR="00C9669C" w:rsidRDefault="00DF6279" w:rsidP="00C9669C">
      <w:pPr>
        <w:pStyle w:val="ListParagraph"/>
        <w:numPr>
          <w:ilvl w:val="0"/>
          <w:numId w:val="22"/>
        </w:numPr>
      </w:pPr>
      <w:r w:rsidRPr="00C9669C">
        <w:t>Checks abs(</w:t>
      </w:r>
      <w:proofErr w:type="spellStart"/>
      <w:r w:rsidRPr="00C9669C">
        <w:t>xr_new</w:t>
      </w:r>
      <w:proofErr w:type="spellEnd"/>
      <w:r w:rsidRPr="00C9669C">
        <w:t xml:space="preserve"> - </w:t>
      </w:r>
      <w:proofErr w:type="spellStart"/>
      <w:r w:rsidRPr="00C9669C">
        <w:t>xr_old</w:t>
      </w:r>
      <w:proofErr w:type="spellEnd"/>
      <w:r w:rsidRPr="00C9669C">
        <w:t xml:space="preserve">) &lt; tolerance Then we reached the needed approximated root and return all arrays back to the </w:t>
      </w:r>
      <w:proofErr w:type="spellStart"/>
      <w:r w:rsidRPr="00C9669C">
        <w:t>gui</w:t>
      </w:r>
      <w:proofErr w:type="spellEnd"/>
      <w:r w:rsidRPr="00C9669C">
        <w:t>.</w:t>
      </w:r>
    </w:p>
    <w:p w:rsidR="00D0097F" w:rsidRDefault="00DF6279" w:rsidP="00C9669C">
      <w:pPr>
        <w:pStyle w:val="ListParagraph"/>
        <w:numPr>
          <w:ilvl w:val="0"/>
          <w:numId w:val="22"/>
        </w:numPr>
      </w:pPr>
      <w:r w:rsidRPr="00C9669C">
        <w:t xml:space="preserve">Repeat all steps from 8 to 12 at least N times, N is maximum number of iterations. </w:t>
      </w:r>
    </w:p>
    <w:p w:rsidR="00D0097F" w:rsidRDefault="00DF6279" w:rsidP="00D0097F">
      <w:pPr>
        <w:rPr>
          <w:color w:val="FEB80A" w:themeColor="accent3"/>
        </w:rPr>
      </w:pPr>
      <w:r w:rsidRPr="00D0097F">
        <w:rPr>
          <w:b/>
          <w:bCs/>
          <w:color w:val="FEB80A" w:themeColor="accent3"/>
        </w:rPr>
        <w:t>Data Structure</w:t>
      </w:r>
      <w:r w:rsidR="00D0097F">
        <w:rPr>
          <w:color w:val="FEB80A" w:themeColor="accent3"/>
        </w:rPr>
        <w:t>:</w:t>
      </w:r>
    </w:p>
    <w:p w:rsidR="00DF6279" w:rsidRDefault="00DF6279" w:rsidP="00D0097F">
      <w:pPr>
        <w:pStyle w:val="ListParagraph"/>
        <w:numPr>
          <w:ilvl w:val="0"/>
          <w:numId w:val="20"/>
        </w:numPr>
      </w:pPr>
      <w:r w:rsidRPr="00C9669C">
        <w:t xml:space="preserve">We used arrays to save each data we want to return all </w:t>
      </w:r>
      <w:r w:rsidR="00D0097F" w:rsidRPr="00C9669C">
        <w:t>its</w:t>
      </w:r>
      <w:r w:rsidRPr="00C9669C">
        <w:t xml:space="preserve"> values for each iteration. As first value at iteration number one is stored in array's elemen</w:t>
      </w:r>
      <w:r w:rsidR="00D0097F">
        <w:t>t of index 1. On the other hand</w:t>
      </w:r>
      <w:r w:rsidRPr="00C9669C">
        <w:t xml:space="preserve">, In GUI we loop over the array and displays all </w:t>
      </w:r>
      <w:r w:rsidR="00D0097F" w:rsidRPr="00C9669C">
        <w:t>its</w:t>
      </w:r>
      <w:r w:rsidRPr="00C9669C">
        <w:t xml:space="preserve"> elements in the table.</w:t>
      </w:r>
    </w:p>
    <w:p w:rsidR="00C9669C" w:rsidRDefault="00C9669C" w:rsidP="00C9669C">
      <w:pPr>
        <w:rPr>
          <w:b/>
          <w:bCs/>
          <w:color w:val="00A0B8" w:themeColor="accent1"/>
          <w:sz w:val="32"/>
          <w:szCs w:val="32"/>
          <w:u w:val="single"/>
        </w:rPr>
      </w:pPr>
      <w:r w:rsidRPr="00FA15C7">
        <w:rPr>
          <w:b/>
          <w:bCs/>
          <w:color w:val="00A0B8" w:themeColor="accent1"/>
          <w:sz w:val="32"/>
          <w:szCs w:val="32"/>
          <w:u w:val="single"/>
        </w:rPr>
        <w:t>Examples:</w:t>
      </w:r>
    </w:p>
    <w:p w:rsidR="00C9669C" w:rsidRDefault="00C9669C" w:rsidP="00C9669C">
      <w:r w:rsidRPr="00C9669C">
        <w:t xml:space="preserve">Sample run to show the steps and results by using the equation , </w:t>
      </w:r>
      <w:proofErr w:type="spellStart"/>
      <w:r w:rsidRPr="00C9669C">
        <w:t>exp</w:t>
      </w:r>
      <w:proofErr w:type="spellEnd"/>
      <w:r w:rsidRPr="00C9669C">
        <w:t>(-x)-x :</w:t>
      </w:r>
    </w:p>
    <w:p w:rsidR="0000574B" w:rsidRDefault="00C9669C" w:rsidP="00D0097F">
      <w:r w:rsidRPr="0000574B">
        <w:t>Enter the function and number of iterations and choose the method from the drop down menu :</w:t>
      </w:r>
    </w:p>
    <w:p w:rsidR="0000574B" w:rsidRPr="0000574B" w:rsidRDefault="0000574B" w:rsidP="0000574B">
      <w:r>
        <w:rPr>
          <w:noProof/>
        </w:rPr>
        <w:drawing>
          <wp:inline distT="0" distB="0" distL="0" distR="0">
            <wp:extent cx="4745793" cy="3130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590409_10208283569149709_6409938968681356436_n.jpg"/>
                    <pic:cNvPicPr/>
                  </pic:nvPicPr>
                  <pic:blipFill>
                    <a:blip r:embed="rId18">
                      <a:extLst>
                        <a:ext uri="{28A0092B-C50C-407E-A947-70E740481C1C}">
                          <a14:useLocalDpi xmlns:a14="http://schemas.microsoft.com/office/drawing/2010/main" val="0"/>
                        </a:ext>
                      </a:extLst>
                    </a:blip>
                    <a:stretch>
                      <a:fillRect/>
                    </a:stretch>
                  </pic:blipFill>
                  <pic:spPr>
                    <a:xfrm>
                      <a:off x="0" y="0"/>
                      <a:ext cx="4756136" cy="3137730"/>
                    </a:xfrm>
                    <a:prstGeom prst="rect">
                      <a:avLst/>
                    </a:prstGeom>
                  </pic:spPr>
                </pic:pic>
              </a:graphicData>
            </a:graphic>
          </wp:inline>
        </w:drawing>
      </w:r>
    </w:p>
    <w:p w:rsidR="00C9669C" w:rsidRPr="0000574B" w:rsidRDefault="00C9669C" w:rsidP="0000574B">
      <w:r w:rsidRPr="0000574B">
        <w:lastRenderedPageBreak/>
        <w:t xml:space="preserve">All the iterations will be displayed in the table as </w:t>
      </w:r>
      <w:proofErr w:type="spellStart"/>
      <w:r w:rsidRPr="0000574B">
        <w:t>weel</w:t>
      </w:r>
      <w:proofErr w:type="spellEnd"/>
      <w:r w:rsidRPr="0000574B">
        <w:t xml:space="preserve"> as the final elapsed time and the final approximated root :</w:t>
      </w:r>
    </w:p>
    <w:p w:rsidR="00C9669C" w:rsidRPr="0000574B" w:rsidRDefault="0000574B" w:rsidP="0000574B">
      <w:r>
        <w:rPr>
          <w:noProof/>
        </w:rPr>
        <w:drawing>
          <wp:inline distT="0" distB="0" distL="0" distR="0" wp14:anchorId="451174AB" wp14:editId="49B59BF0">
            <wp:extent cx="5673369" cy="3752697"/>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442105_10208283573309813_2556031898499730496_n.jpg"/>
                    <pic:cNvPicPr/>
                  </pic:nvPicPr>
                  <pic:blipFill>
                    <a:blip r:embed="rId19">
                      <a:extLst>
                        <a:ext uri="{28A0092B-C50C-407E-A947-70E740481C1C}">
                          <a14:useLocalDpi xmlns:a14="http://schemas.microsoft.com/office/drawing/2010/main" val="0"/>
                        </a:ext>
                      </a:extLst>
                    </a:blip>
                    <a:stretch>
                      <a:fillRect/>
                    </a:stretch>
                  </pic:blipFill>
                  <pic:spPr>
                    <a:xfrm>
                      <a:off x="0" y="0"/>
                      <a:ext cx="5680032" cy="3757105"/>
                    </a:xfrm>
                    <a:prstGeom prst="rect">
                      <a:avLst/>
                    </a:prstGeom>
                  </pic:spPr>
                </pic:pic>
              </a:graphicData>
            </a:graphic>
          </wp:inline>
        </w:drawing>
      </w:r>
    </w:p>
    <w:p w:rsidR="00C9669C" w:rsidRPr="0000574B" w:rsidRDefault="00C9669C" w:rsidP="0000574B"/>
    <w:p w:rsidR="00C9669C" w:rsidRPr="00D0097F" w:rsidRDefault="00C9669C" w:rsidP="00D0097F">
      <w:pPr>
        <w:rPr>
          <w:sz w:val="24"/>
          <w:szCs w:val="24"/>
        </w:rPr>
      </w:pPr>
    </w:p>
    <w:p w:rsidR="0000574B" w:rsidRPr="00D0097F" w:rsidRDefault="00D0097F" w:rsidP="00D0097F">
      <w:pPr>
        <w:pStyle w:val="ListParagraph"/>
        <w:numPr>
          <w:ilvl w:val="0"/>
          <w:numId w:val="20"/>
        </w:numPr>
        <w:rPr>
          <w:sz w:val="24"/>
          <w:szCs w:val="24"/>
        </w:rPr>
      </w:pPr>
      <w:r w:rsidRPr="00D0097F">
        <w:rPr>
          <w:sz w:val="24"/>
          <w:szCs w:val="24"/>
        </w:rPr>
        <w:t xml:space="preserve">If you want to solve it as a single mode instead of clicking on solve , click on single mode and it will return one iteration each time single mode is clicked </w:t>
      </w:r>
    </w:p>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C9669C" w:rsidRPr="0000574B" w:rsidRDefault="00C9669C" w:rsidP="0000574B"/>
    <w:p w:rsidR="00C9669C" w:rsidRPr="00D0097F" w:rsidRDefault="00C9669C" w:rsidP="00D0097F">
      <w:r w:rsidRPr="00D0097F">
        <w:rPr>
          <w:sz w:val="28"/>
          <w:szCs w:val="28"/>
        </w:rPr>
        <w:t xml:space="preserve">Second example : </w:t>
      </w:r>
      <w:proofErr w:type="spellStart"/>
      <w:r w:rsidRPr="00D0097F">
        <w:rPr>
          <w:sz w:val="28"/>
          <w:szCs w:val="28"/>
        </w:rPr>
        <w:t>exp</w:t>
      </w:r>
      <w:proofErr w:type="spellEnd"/>
      <w:r w:rsidRPr="00D0097F">
        <w:rPr>
          <w:sz w:val="28"/>
          <w:szCs w:val="28"/>
        </w:rPr>
        <w:t>(x)+(2^- x)+2*cos(x)-6=0</w:t>
      </w:r>
    </w:p>
    <w:p w:rsidR="00C9669C" w:rsidRPr="0000574B" w:rsidRDefault="00C9669C" w:rsidP="0000574B"/>
    <w:p w:rsidR="00C9669C" w:rsidRPr="0000574B" w:rsidRDefault="0000574B" w:rsidP="0000574B">
      <w:r>
        <w:rPr>
          <w:noProof/>
        </w:rPr>
        <w:drawing>
          <wp:inline distT="0" distB="0" distL="0" distR="0">
            <wp:extent cx="5486400" cy="3609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21804_10208283588030181_7554821493823378231_n.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609975"/>
                    </a:xfrm>
                    <a:prstGeom prst="rect">
                      <a:avLst/>
                    </a:prstGeom>
                  </pic:spPr>
                </pic:pic>
              </a:graphicData>
            </a:graphic>
          </wp:inline>
        </w:drawing>
      </w:r>
    </w:p>
    <w:p w:rsidR="00C9669C" w:rsidRPr="00D0097F" w:rsidRDefault="0000574B" w:rsidP="0000574B">
      <w:pPr>
        <w:rPr>
          <w:sz w:val="28"/>
          <w:szCs w:val="28"/>
        </w:rPr>
      </w:pPr>
      <w:r w:rsidRPr="00D0097F">
        <w:rPr>
          <w:noProof/>
          <w:sz w:val="28"/>
          <w:szCs w:val="28"/>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723544</wp:posOffset>
            </wp:positionV>
            <wp:extent cx="5486400" cy="3619500"/>
            <wp:effectExtent l="0" t="0" r="0" b="0"/>
            <wp:wrapTight wrapText="bothSides">
              <wp:wrapPolygon edited="0">
                <wp:start x="0" y="0"/>
                <wp:lineTo x="0" y="21486"/>
                <wp:lineTo x="21525" y="2148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492577_10208283591310263_2332005987685582502_n.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19500"/>
                    </a:xfrm>
                    <a:prstGeom prst="rect">
                      <a:avLst/>
                    </a:prstGeom>
                  </pic:spPr>
                </pic:pic>
              </a:graphicData>
            </a:graphic>
            <wp14:sizeRelH relativeFrom="page">
              <wp14:pctWidth>0</wp14:pctWidth>
            </wp14:sizeRelH>
            <wp14:sizeRelV relativeFrom="page">
              <wp14:pctHeight>0</wp14:pctHeight>
            </wp14:sizeRelV>
          </wp:anchor>
        </w:drawing>
      </w:r>
      <w:r w:rsidR="00C9669C" w:rsidRPr="00D0097F">
        <w:rPr>
          <w:sz w:val="28"/>
          <w:szCs w:val="28"/>
        </w:rPr>
        <w:t>Third example : f(x) = (x^4)- (2*x^3)-(4*x^2)+(4*x)+4</w:t>
      </w:r>
    </w:p>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Default="0000574B" w:rsidP="0000574B"/>
    <w:p w:rsidR="0000574B" w:rsidRPr="00FA15C7" w:rsidRDefault="0000574B" w:rsidP="0000574B">
      <w:pPr>
        <w:pStyle w:val="Heading2"/>
      </w:pPr>
      <w:r>
        <w:t>fixed point Method</w:t>
      </w:r>
    </w:p>
    <w:p w:rsidR="0000574B" w:rsidRDefault="0000574B" w:rsidP="0000574B">
      <w:pPr>
        <w:rPr>
          <w:b/>
          <w:bCs/>
          <w:color w:val="FEB80A" w:themeColor="accent3"/>
        </w:rPr>
      </w:pPr>
      <w:r>
        <w:rPr>
          <w:b/>
          <w:bCs/>
          <w:color w:val="FEB80A" w:themeColor="accent3"/>
        </w:rPr>
        <w:t>Explanation:</w:t>
      </w:r>
    </w:p>
    <w:p w:rsidR="00D0097F" w:rsidRDefault="0000574B" w:rsidP="00D0097F">
      <w:pPr>
        <w:pStyle w:val="ListParagraph"/>
        <w:numPr>
          <w:ilvl w:val="0"/>
          <w:numId w:val="20"/>
        </w:numPr>
      </w:pPr>
      <w:r w:rsidRPr="0000574B">
        <w:t xml:space="preserve">Convergence Analysis : Since we don't have two points to guarantee convergence , so we check convergence before starting the iterations by getting the differentiation of the g(x) and substitute by the initial point , if |g'(x)| &lt; 1 then It will surely converge else it will diverge. </w:t>
      </w:r>
    </w:p>
    <w:p w:rsidR="00D0097F" w:rsidRDefault="0000574B" w:rsidP="0000574B">
      <w:r w:rsidRPr="00D0097F">
        <w:rPr>
          <w:b/>
          <w:bCs/>
          <w:color w:val="FEB80A" w:themeColor="accent3"/>
        </w:rPr>
        <w:t>Data Structure :</w:t>
      </w:r>
      <w:r w:rsidRPr="00D0097F">
        <w:rPr>
          <w:color w:val="FEB80A" w:themeColor="accent3"/>
        </w:rPr>
        <w:t xml:space="preserve"> </w:t>
      </w:r>
    </w:p>
    <w:p w:rsidR="00D0097F" w:rsidRDefault="0000574B" w:rsidP="0000574B">
      <w:r w:rsidRPr="0000574B">
        <w:t xml:space="preserve">We used arrays to save each data we want to return all </w:t>
      </w:r>
      <w:proofErr w:type="spellStart"/>
      <w:r w:rsidRPr="0000574B">
        <w:t>it's</w:t>
      </w:r>
      <w:proofErr w:type="spellEnd"/>
      <w:r w:rsidRPr="0000574B">
        <w:t xml:space="preserve"> values for each iteration. As first value at iteration number one is stored in array's element of index 1. On the other hand , In GUI we loop over the array and displays </w:t>
      </w:r>
      <w:r w:rsidR="00D0097F">
        <w:t xml:space="preserve">all </w:t>
      </w:r>
      <w:proofErr w:type="spellStart"/>
      <w:r w:rsidR="00D0097F">
        <w:t>it's</w:t>
      </w:r>
      <w:proofErr w:type="spellEnd"/>
      <w:r w:rsidR="00D0097F">
        <w:t xml:space="preserve"> elements in the table.</w:t>
      </w:r>
    </w:p>
    <w:p w:rsidR="00D0097F" w:rsidRPr="00D0097F" w:rsidRDefault="00D0097F" w:rsidP="0000574B">
      <w:pPr>
        <w:rPr>
          <w:b/>
          <w:bCs/>
          <w:color w:val="FEB80A" w:themeColor="accent3"/>
        </w:rPr>
      </w:pPr>
      <w:r w:rsidRPr="00D0097F">
        <w:rPr>
          <w:b/>
          <w:bCs/>
          <w:color w:val="FEB80A" w:themeColor="accent3"/>
        </w:rPr>
        <w:t>Pseudo code:</w:t>
      </w:r>
    </w:p>
    <w:p w:rsidR="00D0097F" w:rsidRDefault="00D0097F" w:rsidP="0000574B">
      <w:r>
        <w:t>F</w:t>
      </w:r>
      <w:r w:rsidR="0000574B" w:rsidRPr="0000574B">
        <w:t xml:space="preserve">unction [ </w:t>
      </w:r>
      <w:proofErr w:type="spellStart"/>
      <w:r w:rsidR="0000574B" w:rsidRPr="0000574B">
        <w:t>root_xi</w:t>
      </w:r>
      <w:proofErr w:type="spellEnd"/>
      <w:r w:rsidR="0000574B" w:rsidRPr="0000574B">
        <w:t xml:space="preserve"> , </w:t>
      </w:r>
      <w:proofErr w:type="spellStart"/>
      <w:r w:rsidR="0000574B" w:rsidRPr="0000574B">
        <w:t>root_xinew</w:t>
      </w:r>
      <w:proofErr w:type="spellEnd"/>
      <w:r w:rsidR="0000574B" w:rsidRPr="0000574B">
        <w:t xml:space="preserve"> ,</w:t>
      </w:r>
      <w:proofErr w:type="spellStart"/>
      <w:r w:rsidR="0000574B" w:rsidRPr="0000574B">
        <w:t>time_taken</w:t>
      </w:r>
      <w:proofErr w:type="spellEnd"/>
      <w:r w:rsidR="0000574B" w:rsidRPr="0000574B">
        <w:t xml:space="preserve"> ,counter ,state , </w:t>
      </w:r>
      <w:proofErr w:type="spellStart"/>
      <w:r w:rsidR="0000574B" w:rsidRPr="0000574B">
        <w:t>ea</w:t>
      </w:r>
      <w:proofErr w:type="spellEnd"/>
      <w:r w:rsidR="0000574B" w:rsidRPr="0000574B">
        <w:t xml:space="preserve"> , </w:t>
      </w:r>
      <w:proofErr w:type="spellStart"/>
      <w:r w:rsidR="0000574B" w:rsidRPr="0000574B">
        <w:t>rel</w:t>
      </w:r>
      <w:proofErr w:type="spellEnd"/>
      <w:r w:rsidR="0000574B" w:rsidRPr="0000574B">
        <w:t xml:space="preserve"> ] = fixed(</w:t>
      </w:r>
      <w:proofErr w:type="spellStart"/>
      <w:r w:rsidR="0000574B" w:rsidRPr="0000574B">
        <w:t>array,funct</w:t>
      </w:r>
      <w:proofErr w:type="spellEnd"/>
      <w:r w:rsidR="0000574B" w:rsidRPr="0000574B">
        <w:t xml:space="preserve">) • Inputs The user enters the function to be solved and the needed data such as in this case, the initial point, tolerance (to stop at if reached) and Number of maximum iterations the user wants . All these inputs are passed to the function in an array and the function is passed as string. </w:t>
      </w:r>
    </w:p>
    <w:p w:rsidR="00D0097F" w:rsidRDefault="0000574B" w:rsidP="00D0097F">
      <w:pPr>
        <w:pStyle w:val="ListParagraph"/>
        <w:numPr>
          <w:ilvl w:val="0"/>
          <w:numId w:val="23"/>
        </w:numPr>
      </w:pPr>
      <w:r w:rsidRPr="0000574B">
        <w:t xml:space="preserve">Convert the given string to a function by using str2func() , which is a built-in function, but the user must enter the equation in the form of g(x) = x </w:t>
      </w:r>
    </w:p>
    <w:p w:rsidR="00D0097F" w:rsidRDefault="0000574B" w:rsidP="00D0097F">
      <w:pPr>
        <w:pStyle w:val="ListParagraph"/>
        <w:numPr>
          <w:ilvl w:val="0"/>
          <w:numId w:val="23"/>
        </w:numPr>
      </w:pPr>
      <w:r w:rsidRPr="0000574B">
        <w:t xml:space="preserve">2- Extract the needed data from the </w:t>
      </w:r>
      <w:proofErr w:type="spellStart"/>
      <w:r w:rsidRPr="0000574B">
        <w:t>data_array</w:t>
      </w:r>
      <w:proofErr w:type="spellEnd"/>
      <w:r w:rsidRPr="0000574B">
        <w:t xml:space="preserve"> into variables, initial is the initial point. </w:t>
      </w:r>
      <w:proofErr w:type="spellStart"/>
      <w:r w:rsidRPr="0000574B">
        <w:t>iter</w:t>
      </w:r>
      <w:proofErr w:type="spellEnd"/>
      <w:r w:rsidRPr="0000574B">
        <w:t xml:space="preserve"> is number of iter</w:t>
      </w:r>
      <w:r w:rsidR="00D0097F">
        <w:t xml:space="preserve">ations. </w:t>
      </w:r>
      <w:proofErr w:type="spellStart"/>
      <w:r w:rsidR="00D0097F">
        <w:t>tol</w:t>
      </w:r>
      <w:proofErr w:type="spellEnd"/>
      <w:r w:rsidR="00D0097F">
        <w:t xml:space="preserve"> is the tolerance.</w:t>
      </w:r>
    </w:p>
    <w:p w:rsidR="00D0097F" w:rsidRDefault="0000574B" w:rsidP="00D0097F">
      <w:pPr>
        <w:pStyle w:val="ListParagraph"/>
        <w:numPr>
          <w:ilvl w:val="0"/>
          <w:numId w:val="23"/>
        </w:numPr>
      </w:pPr>
      <w:r w:rsidRPr="0000574B">
        <w:t xml:space="preserve"> get the differentiation of the equation and substitute by the initial given value and checks abs(</w:t>
      </w:r>
      <w:proofErr w:type="spellStart"/>
      <w:r w:rsidRPr="0000574B">
        <w:t>G_initial</w:t>
      </w:r>
      <w:proofErr w:type="spellEnd"/>
      <w:r w:rsidRPr="0000574B">
        <w:t>)&gt;1 Then it will return a diverge state. but if the (</w:t>
      </w:r>
      <w:proofErr w:type="spellStart"/>
      <w:r w:rsidRPr="0000574B">
        <w:t>G_init</w:t>
      </w:r>
      <w:r w:rsidR="00D0097F">
        <w:t>ial</w:t>
      </w:r>
      <w:proofErr w:type="spellEnd"/>
      <w:r w:rsidR="00D0097F">
        <w:t xml:space="preserve">)&lt;1 then it will complete. </w:t>
      </w:r>
    </w:p>
    <w:p w:rsidR="00D0097F" w:rsidRDefault="0000574B" w:rsidP="00D0097F">
      <w:pPr>
        <w:pStyle w:val="ListParagraph"/>
        <w:numPr>
          <w:ilvl w:val="0"/>
          <w:numId w:val="23"/>
        </w:numPr>
      </w:pPr>
      <w:r w:rsidRPr="0000574B">
        <w:t xml:space="preserve"> Start the </w:t>
      </w:r>
      <w:r w:rsidR="00D0097F">
        <w:t xml:space="preserve">timer by using tic function. </w:t>
      </w:r>
    </w:p>
    <w:p w:rsidR="00D0097F" w:rsidRDefault="0000574B" w:rsidP="00D0097F">
      <w:pPr>
        <w:pStyle w:val="ListParagraph"/>
        <w:numPr>
          <w:ilvl w:val="0"/>
          <w:numId w:val="23"/>
        </w:numPr>
      </w:pPr>
      <w:r w:rsidRPr="0000574B">
        <w:t xml:space="preserve">Get the value of the new approximated root </w:t>
      </w:r>
      <w:proofErr w:type="spellStart"/>
      <w:r w:rsidRPr="0000574B">
        <w:t>bu</w:t>
      </w:r>
      <w:proofErr w:type="spellEnd"/>
      <w:r w:rsidRPr="0000574B">
        <w:t xml:space="preserve"> substituting in the given function by the previous </w:t>
      </w:r>
      <w:proofErr w:type="spellStart"/>
      <w:r w:rsidRPr="0000574B">
        <w:t>app.root</w:t>
      </w:r>
      <w:proofErr w:type="spellEnd"/>
      <w:r w:rsidRPr="0000574B">
        <w:t xml:space="preserve"> </w:t>
      </w:r>
      <w:proofErr w:type="spellStart"/>
      <w:r w:rsidR="00D0097F">
        <w:t>root_xinew</w:t>
      </w:r>
      <w:proofErr w:type="spellEnd"/>
      <w:r w:rsidR="00D0097F">
        <w:t>(</w:t>
      </w:r>
      <w:proofErr w:type="spellStart"/>
      <w:r w:rsidR="00D0097F">
        <w:t>i</w:t>
      </w:r>
      <w:proofErr w:type="spellEnd"/>
      <w:r w:rsidR="00D0097F">
        <w:t>) = f(</w:t>
      </w:r>
      <w:proofErr w:type="spellStart"/>
      <w:r w:rsidR="00D0097F">
        <w:t>root_xi</w:t>
      </w:r>
      <w:proofErr w:type="spellEnd"/>
      <w:r w:rsidR="00D0097F">
        <w:t>(</w:t>
      </w:r>
      <w:proofErr w:type="spellStart"/>
      <w:r w:rsidR="00D0097F">
        <w:t>i</w:t>
      </w:r>
      <w:proofErr w:type="spellEnd"/>
      <w:r w:rsidR="00D0097F">
        <w:t>))</w:t>
      </w:r>
    </w:p>
    <w:p w:rsidR="00D0097F" w:rsidRDefault="0000574B" w:rsidP="00D0097F">
      <w:pPr>
        <w:pStyle w:val="ListParagraph"/>
        <w:numPr>
          <w:ilvl w:val="0"/>
          <w:numId w:val="23"/>
        </w:numPr>
      </w:pPr>
      <w:r w:rsidRPr="0000574B">
        <w:t xml:space="preserve"> Calculate the absolute error and the relative error and save all these data in arrays </w:t>
      </w:r>
      <w:proofErr w:type="spellStart"/>
      <w:r w:rsidRPr="0000574B">
        <w:t>root_xinew</w:t>
      </w:r>
      <w:proofErr w:type="spellEnd"/>
      <w:r w:rsidRPr="0000574B">
        <w:t>(</w:t>
      </w:r>
      <w:proofErr w:type="spellStart"/>
      <w:r w:rsidRPr="0000574B">
        <w:t>i</w:t>
      </w:r>
      <w:proofErr w:type="spellEnd"/>
      <w:r w:rsidRPr="0000574B">
        <w:t xml:space="preserve">) &lt;---- saves the new approximated root. </w:t>
      </w:r>
      <w:proofErr w:type="spellStart"/>
      <w:r w:rsidRPr="0000574B">
        <w:t>root_xi</w:t>
      </w:r>
      <w:proofErr w:type="spellEnd"/>
      <w:r w:rsidRPr="0000574B">
        <w:t>(</w:t>
      </w:r>
      <w:proofErr w:type="spellStart"/>
      <w:r w:rsidRPr="0000574B">
        <w:t>i</w:t>
      </w:r>
      <w:proofErr w:type="spellEnd"/>
      <w:r w:rsidRPr="0000574B">
        <w:t xml:space="preserve">) &lt;---- saves the previous approximated root. </w:t>
      </w:r>
      <w:proofErr w:type="spellStart"/>
      <w:r w:rsidRPr="0000574B">
        <w:t>ea</w:t>
      </w:r>
      <w:proofErr w:type="spellEnd"/>
      <w:r w:rsidRPr="0000574B">
        <w:t>(</w:t>
      </w:r>
      <w:proofErr w:type="spellStart"/>
      <w:r w:rsidRPr="0000574B">
        <w:t>i</w:t>
      </w:r>
      <w:proofErr w:type="spellEnd"/>
      <w:r w:rsidRPr="0000574B">
        <w:t xml:space="preserve">) &lt;---- saves the absolute error each iteration. </w:t>
      </w:r>
      <w:proofErr w:type="spellStart"/>
      <w:r w:rsidRPr="0000574B">
        <w:t>rel</w:t>
      </w:r>
      <w:proofErr w:type="spellEnd"/>
      <w:r w:rsidRPr="0000574B">
        <w:t>(</w:t>
      </w:r>
      <w:proofErr w:type="spellStart"/>
      <w:r w:rsidRPr="0000574B">
        <w:t>i</w:t>
      </w:r>
      <w:proofErr w:type="spellEnd"/>
      <w:r w:rsidRPr="0000574B">
        <w:t>) &lt;---- saves the re</w:t>
      </w:r>
      <w:r w:rsidR="00D0097F">
        <w:t>lative error each iteration.</w:t>
      </w:r>
    </w:p>
    <w:p w:rsidR="00D0097F" w:rsidRDefault="0000574B" w:rsidP="00D0097F">
      <w:pPr>
        <w:pStyle w:val="ListParagraph"/>
        <w:numPr>
          <w:ilvl w:val="0"/>
          <w:numId w:val="23"/>
        </w:numPr>
      </w:pPr>
      <w:r w:rsidRPr="0000574B">
        <w:t>Checks abs(</w:t>
      </w:r>
      <w:proofErr w:type="spellStart"/>
      <w:r w:rsidRPr="0000574B">
        <w:t>root_xinew</w:t>
      </w:r>
      <w:proofErr w:type="spellEnd"/>
      <w:r w:rsidRPr="0000574B">
        <w:t>(</w:t>
      </w:r>
      <w:proofErr w:type="spellStart"/>
      <w:r w:rsidRPr="0000574B">
        <w:t>i</w:t>
      </w:r>
      <w:proofErr w:type="spellEnd"/>
      <w:r w:rsidRPr="0000574B">
        <w:t xml:space="preserve">) - </w:t>
      </w:r>
      <w:proofErr w:type="spellStart"/>
      <w:r w:rsidRPr="0000574B">
        <w:t>root_xi</w:t>
      </w:r>
      <w:proofErr w:type="spellEnd"/>
      <w:r w:rsidRPr="0000574B">
        <w:t>(</w:t>
      </w:r>
      <w:proofErr w:type="spellStart"/>
      <w:r w:rsidRPr="0000574B">
        <w:t>i</w:t>
      </w:r>
      <w:proofErr w:type="spellEnd"/>
      <w:r w:rsidRPr="0000574B">
        <w:t xml:space="preserve">)) &lt; </w:t>
      </w:r>
      <w:proofErr w:type="spellStart"/>
      <w:r w:rsidRPr="0000574B">
        <w:t>tol</w:t>
      </w:r>
      <w:proofErr w:type="spellEnd"/>
      <w:r w:rsidRPr="0000574B">
        <w:t xml:space="preserve"> if it is true then return and</w:t>
      </w:r>
      <w:r w:rsidR="00D0097F">
        <w:t xml:space="preserve"> get the total elapsed time.</w:t>
      </w:r>
    </w:p>
    <w:p w:rsidR="00D0097F" w:rsidRDefault="0000574B" w:rsidP="00D0097F">
      <w:pPr>
        <w:pStyle w:val="ListParagraph"/>
        <w:numPr>
          <w:ilvl w:val="0"/>
          <w:numId w:val="23"/>
        </w:numPr>
      </w:pPr>
      <w:r w:rsidRPr="0000574B">
        <w:t>Set the value of the previous app. root of next iteration equal</w:t>
      </w:r>
      <w:r w:rsidR="00D0097F">
        <w:t xml:space="preserve"> to the current app. value.</w:t>
      </w:r>
    </w:p>
    <w:p w:rsidR="00D0097F" w:rsidRDefault="0000574B" w:rsidP="00D0097F">
      <w:pPr>
        <w:pStyle w:val="ListParagraph"/>
        <w:numPr>
          <w:ilvl w:val="0"/>
          <w:numId w:val="23"/>
        </w:numPr>
      </w:pPr>
      <w:r w:rsidRPr="0000574B">
        <w:t xml:space="preserve">Repeat all these steps </w:t>
      </w:r>
      <w:r w:rsidR="00D0097F">
        <w:t xml:space="preserve">from 5 to 8 at least </w:t>
      </w:r>
      <w:proofErr w:type="spellStart"/>
      <w:r w:rsidR="00D0097F">
        <w:t>iter</w:t>
      </w:r>
      <w:proofErr w:type="spellEnd"/>
      <w:r w:rsidR="00D0097F">
        <w:t xml:space="preserve"> times</w:t>
      </w:r>
      <w:r w:rsidRPr="0000574B">
        <w:t xml:space="preserve">, since </w:t>
      </w:r>
      <w:proofErr w:type="spellStart"/>
      <w:r w:rsidRPr="0000574B">
        <w:t>iter</w:t>
      </w:r>
      <w:proofErr w:type="spellEnd"/>
      <w:r w:rsidRPr="0000574B">
        <w:t xml:space="preserve"> is the maximum number of iterations. </w:t>
      </w:r>
    </w:p>
    <w:p w:rsidR="00D0097F" w:rsidRDefault="00D0097F" w:rsidP="00D0097F">
      <w:pPr>
        <w:ind w:left="360"/>
        <w:rPr>
          <w:b/>
          <w:bCs/>
          <w:color w:val="00A0B8" w:themeColor="accent1"/>
          <w:sz w:val="32"/>
          <w:szCs w:val="32"/>
          <w:u w:val="single"/>
        </w:rPr>
      </w:pPr>
      <w:r w:rsidRPr="00D0097F">
        <w:rPr>
          <w:b/>
          <w:bCs/>
          <w:color w:val="00A0B8" w:themeColor="accent1"/>
          <w:sz w:val="32"/>
          <w:szCs w:val="32"/>
          <w:u w:val="single"/>
        </w:rPr>
        <w:lastRenderedPageBreak/>
        <w:t>Examples:</w:t>
      </w:r>
    </w:p>
    <w:p w:rsidR="00D0097F" w:rsidRPr="00D0097F" w:rsidRDefault="00D0097F" w:rsidP="00D0097F">
      <w:pPr>
        <w:rPr>
          <w:sz w:val="24"/>
          <w:szCs w:val="24"/>
        </w:rPr>
      </w:pPr>
      <w:r w:rsidRPr="00D0097F">
        <w:rPr>
          <w:sz w:val="24"/>
          <w:szCs w:val="24"/>
        </w:rPr>
        <w:t xml:space="preserve">f(x) = </w:t>
      </w:r>
      <w:proofErr w:type="spellStart"/>
      <w:r w:rsidRPr="00D0097F">
        <w:rPr>
          <w:sz w:val="24"/>
          <w:szCs w:val="24"/>
        </w:rPr>
        <w:t>exp</w:t>
      </w:r>
      <w:proofErr w:type="spellEnd"/>
      <w:r w:rsidRPr="00D0097F">
        <w:rPr>
          <w:sz w:val="24"/>
          <w:szCs w:val="24"/>
        </w:rPr>
        <w:t xml:space="preserve">(-x)-x = 0 , but the user must enter it as x= g(x) where g(x) = </w:t>
      </w:r>
      <w:proofErr w:type="spellStart"/>
      <w:r w:rsidRPr="00D0097F">
        <w:rPr>
          <w:sz w:val="24"/>
          <w:szCs w:val="24"/>
        </w:rPr>
        <w:t>exp</w:t>
      </w:r>
      <w:proofErr w:type="spellEnd"/>
      <w:r w:rsidRPr="00D0097F">
        <w:rPr>
          <w:sz w:val="24"/>
          <w:szCs w:val="24"/>
        </w:rPr>
        <w:t xml:space="preserve">(-x) </w:t>
      </w:r>
    </w:p>
    <w:p w:rsidR="0000574B" w:rsidRPr="00D0097F" w:rsidRDefault="00D0097F" w:rsidP="00D0097F">
      <w:pPr>
        <w:pStyle w:val="ListParagraph"/>
        <w:numPr>
          <w:ilvl w:val="0"/>
          <w:numId w:val="20"/>
        </w:numPr>
        <w:rPr>
          <w:sz w:val="24"/>
          <w:szCs w:val="24"/>
        </w:rPr>
      </w:pPr>
      <w:r w:rsidRPr="00D0097F">
        <w:rPr>
          <w:sz w:val="24"/>
          <w:szCs w:val="24"/>
        </w:rPr>
        <w:t>choose the method used : when choosing fixed point method , A warning will appear reminds you to enter the g(x) form.</w:t>
      </w:r>
    </w:p>
    <w:p w:rsidR="00D0097F" w:rsidRDefault="00D0097F" w:rsidP="00D0097F"/>
    <w:p w:rsidR="00D0097F" w:rsidRDefault="00D0097F" w:rsidP="00D0097F">
      <w:r>
        <w:rPr>
          <w:noProof/>
        </w:rPr>
        <w:drawing>
          <wp:anchor distT="0" distB="0" distL="114300" distR="114300" simplePos="0" relativeHeight="251666432" behindDoc="1" locked="0" layoutInCell="1" allowOverlap="1">
            <wp:simplePos x="0" y="0"/>
            <wp:positionH relativeFrom="margin">
              <wp:posOffset>-514350</wp:posOffset>
            </wp:positionH>
            <wp:positionV relativeFrom="paragraph">
              <wp:posOffset>325755</wp:posOffset>
            </wp:positionV>
            <wp:extent cx="6766560" cy="4074160"/>
            <wp:effectExtent l="0" t="0" r="0" b="2540"/>
            <wp:wrapTight wrapText="bothSides">
              <wp:wrapPolygon edited="0">
                <wp:start x="0" y="0"/>
                <wp:lineTo x="0" y="21512"/>
                <wp:lineTo x="21527" y="21512"/>
                <wp:lineTo x="215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541636_10208283637271412_4999738411301414914_n.jpg"/>
                    <pic:cNvPicPr/>
                  </pic:nvPicPr>
                  <pic:blipFill>
                    <a:blip r:embed="rId22">
                      <a:extLst>
                        <a:ext uri="{28A0092B-C50C-407E-A947-70E740481C1C}">
                          <a14:useLocalDpi xmlns:a14="http://schemas.microsoft.com/office/drawing/2010/main" val="0"/>
                        </a:ext>
                      </a:extLst>
                    </a:blip>
                    <a:stretch>
                      <a:fillRect/>
                    </a:stretch>
                  </pic:blipFill>
                  <pic:spPr>
                    <a:xfrm>
                      <a:off x="0" y="0"/>
                      <a:ext cx="6766560" cy="4074160"/>
                    </a:xfrm>
                    <a:prstGeom prst="rect">
                      <a:avLst/>
                    </a:prstGeom>
                  </pic:spPr>
                </pic:pic>
              </a:graphicData>
            </a:graphic>
            <wp14:sizeRelH relativeFrom="page">
              <wp14:pctWidth>0</wp14:pctWidth>
            </wp14:sizeRelH>
            <wp14:sizeRelV relativeFrom="page">
              <wp14:pctHeight>0</wp14:pctHeight>
            </wp14:sizeRelV>
          </wp:anchor>
        </w:drawing>
      </w:r>
    </w:p>
    <w:p w:rsidR="00D0097F" w:rsidRDefault="00D0097F" w:rsidP="00D0097F"/>
    <w:p w:rsidR="00D0097F" w:rsidRDefault="00D0097F" w:rsidP="00D0097F"/>
    <w:p w:rsidR="00D0097F" w:rsidRDefault="00D0097F" w:rsidP="00D0097F"/>
    <w:p w:rsidR="00D0097F" w:rsidRDefault="00D0097F" w:rsidP="00D0097F"/>
    <w:p w:rsidR="00D0097F" w:rsidRDefault="00D0097F" w:rsidP="00D0097F"/>
    <w:p w:rsidR="00D0097F" w:rsidRPr="00D0097F" w:rsidRDefault="00D0097F" w:rsidP="00D0097F">
      <w:pPr>
        <w:pStyle w:val="ListParagraph"/>
        <w:numPr>
          <w:ilvl w:val="0"/>
          <w:numId w:val="20"/>
        </w:numPr>
        <w:rPr>
          <w:sz w:val="24"/>
          <w:szCs w:val="24"/>
        </w:rPr>
      </w:pPr>
      <w:r w:rsidRPr="00D0097F">
        <w:rPr>
          <w:sz w:val="24"/>
          <w:szCs w:val="24"/>
        </w:rPr>
        <w:t>enter the equation and iterations and solve. the value under a column is the value of xi and the one under b column is the xi+1</w:t>
      </w:r>
    </w:p>
    <w:p w:rsidR="00CE71AB" w:rsidRDefault="00CE71AB" w:rsidP="00CE71AB">
      <w:pPr>
        <w:pStyle w:val="ListParagraph"/>
        <w:numPr>
          <w:ilvl w:val="0"/>
          <w:numId w:val="20"/>
        </w:numPr>
        <w:rPr>
          <w:sz w:val="24"/>
          <w:szCs w:val="24"/>
        </w:rPr>
      </w:pPr>
      <w:r>
        <w:rPr>
          <w:noProof/>
          <w:sz w:val="24"/>
          <w:szCs w:val="24"/>
        </w:rPr>
        <w:lastRenderedPageBreak/>
        <w:drawing>
          <wp:anchor distT="0" distB="0" distL="114300" distR="114300" simplePos="0" relativeHeight="251669504" behindDoc="1" locked="0" layoutInCell="1" allowOverlap="1">
            <wp:simplePos x="0" y="0"/>
            <wp:positionH relativeFrom="margin">
              <wp:posOffset>-253061</wp:posOffset>
            </wp:positionH>
            <wp:positionV relativeFrom="paragraph">
              <wp:posOffset>1168759</wp:posOffset>
            </wp:positionV>
            <wp:extent cx="6062345" cy="3999230"/>
            <wp:effectExtent l="0" t="0" r="0" b="1270"/>
            <wp:wrapTight wrapText="bothSides">
              <wp:wrapPolygon edited="0">
                <wp:start x="0" y="0"/>
                <wp:lineTo x="0" y="21504"/>
                <wp:lineTo x="21516" y="21504"/>
                <wp:lineTo x="2151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442117_10208283639551469_1506697569902960186_n.jpg"/>
                    <pic:cNvPicPr/>
                  </pic:nvPicPr>
                  <pic:blipFill>
                    <a:blip r:embed="rId23">
                      <a:extLst>
                        <a:ext uri="{28A0092B-C50C-407E-A947-70E740481C1C}">
                          <a14:useLocalDpi xmlns:a14="http://schemas.microsoft.com/office/drawing/2010/main" val="0"/>
                        </a:ext>
                      </a:extLst>
                    </a:blip>
                    <a:stretch>
                      <a:fillRect/>
                    </a:stretch>
                  </pic:blipFill>
                  <pic:spPr>
                    <a:xfrm>
                      <a:off x="0" y="0"/>
                      <a:ext cx="6062345" cy="3999230"/>
                    </a:xfrm>
                    <a:prstGeom prst="rect">
                      <a:avLst/>
                    </a:prstGeom>
                  </pic:spPr>
                </pic:pic>
              </a:graphicData>
            </a:graphic>
            <wp14:sizeRelH relativeFrom="page">
              <wp14:pctWidth>0</wp14:pctWidth>
            </wp14:sizeRelH>
            <wp14:sizeRelV relativeFrom="page">
              <wp14:pctHeight>0</wp14:pctHeight>
            </wp14:sizeRelV>
          </wp:anchor>
        </w:drawing>
      </w:r>
      <w:r w:rsidR="00D0097F" w:rsidRPr="00CE71AB">
        <w:rPr>
          <w:sz w:val="24"/>
          <w:szCs w:val="24"/>
        </w:rPr>
        <w:t>If you want to solve it as a single mode instead of clicking on solve , click on</w:t>
      </w:r>
    </w:p>
    <w:p w:rsidR="00CE71AB" w:rsidRDefault="00CE71AB" w:rsidP="00CE71AB">
      <w:pPr>
        <w:pStyle w:val="ListParagraph"/>
        <w:numPr>
          <w:ilvl w:val="0"/>
          <w:numId w:val="20"/>
        </w:numPr>
        <w:rPr>
          <w:sz w:val="24"/>
          <w:szCs w:val="24"/>
        </w:rPr>
      </w:pPr>
      <w:r>
        <w:rPr>
          <w:sz w:val="24"/>
          <w:szCs w:val="24"/>
        </w:rPr>
        <w:t>S</w:t>
      </w:r>
      <w:r w:rsidRPr="00CE71AB">
        <w:rPr>
          <w:sz w:val="24"/>
          <w:szCs w:val="24"/>
        </w:rPr>
        <w:t>ingle mode and it will return one iteration each time single mode is</w:t>
      </w:r>
      <w:r>
        <w:rPr>
          <w:sz w:val="24"/>
          <w:szCs w:val="24"/>
        </w:rPr>
        <w:t xml:space="preserve"> </w:t>
      </w:r>
      <w:r w:rsidRPr="00CE71AB">
        <w:rPr>
          <w:sz w:val="24"/>
          <w:szCs w:val="24"/>
        </w:rPr>
        <w:t>clicked</w:t>
      </w:r>
    </w:p>
    <w:p w:rsidR="00CE71AB" w:rsidRDefault="00CE71AB" w:rsidP="00CE71AB">
      <w:pPr>
        <w:ind w:left="8640"/>
        <w:rPr>
          <w:sz w:val="24"/>
          <w:szCs w:val="24"/>
        </w:rPr>
      </w:pPr>
      <w:r>
        <w:rPr>
          <w:noProof/>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4062564</wp:posOffset>
            </wp:positionV>
            <wp:extent cx="5486400" cy="3609975"/>
            <wp:effectExtent l="0" t="0" r="0" b="9525"/>
            <wp:wrapTight wrapText="bothSides">
              <wp:wrapPolygon edited="0">
                <wp:start x="0" y="0"/>
                <wp:lineTo x="0" y="21543"/>
                <wp:lineTo x="21525" y="21543"/>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590491_10208283647751674_4070794452776615657_n.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09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simplePos x="0" y="0"/>
            <wp:positionH relativeFrom="column">
              <wp:posOffset>27406</wp:posOffset>
            </wp:positionH>
            <wp:positionV relativeFrom="paragraph">
              <wp:posOffset>100711</wp:posOffset>
            </wp:positionV>
            <wp:extent cx="5486400" cy="3609975"/>
            <wp:effectExtent l="0" t="0" r="0" b="9525"/>
            <wp:wrapTight wrapText="bothSides">
              <wp:wrapPolygon edited="0">
                <wp:start x="0" y="0"/>
                <wp:lineTo x="0" y="21543"/>
                <wp:lineTo x="21525" y="2154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433768_10208283668592195_2960789425914593761_n.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609975"/>
                    </a:xfrm>
                    <a:prstGeom prst="rect">
                      <a:avLst/>
                    </a:prstGeom>
                  </pic:spPr>
                </pic:pic>
              </a:graphicData>
            </a:graphic>
            <wp14:sizeRelH relativeFrom="page">
              <wp14:pctWidth>0</wp14:pctWidth>
            </wp14:sizeRelH>
            <wp14:sizeRelV relativeFrom="page">
              <wp14:pctHeight>0</wp14:pctHeight>
            </wp14:sizeRelV>
          </wp:anchor>
        </w:drawing>
      </w:r>
    </w:p>
    <w:p w:rsidR="00CE71AB" w:rsidRDefault="00CE71AB" w:rsidP="00CE71AB">
      <w:pPr>
        <w:rPr>
          <w:sz w:val="24"/>
          <w:szCs w:val="24"/>
        </w:rPr>
      </w:pPr>
    </w:p>
    <w:p w:rsidR="00CE71AB" w:rsidRDefault="00CE71AB" w:rsidP="00CE71AB">
      <w:pPr>
        <w:rPr>
          <w:sz w:val="24"/>
          <w:szCs w:val="24"/>
        </w:rPr>
      </w:pPr>
      <w:r>
        <w:rPr>
          <w:sz w:val="24"/>
          <w:szCs w:val="24"/>
        </w:rPr>
        <w:lastRenderedPageBreak/>
        <w:t>Second example</w:t>
      </w:r>
      <w:r w:rsidRPr="00CE71AB">
        <w:rPr>
          <w:sz w:val="24"/>
          <w:szCs w:val="24"/>
        </w:rPr>
        <w:t>: f(x) = (x^4)- (2*x^3)-(4*x^2)+(4*x)+4 , g(x) = (-1/4)*x^4+(1/2)*x^3+x^2-1 = x</w:t>
      </w:r>
    </w:p>
    <w:p w:rsidR="00CE71AB" w:rsidRDefault="00923BF2" w:rsidP="00CE71AB">
      <w:pPr>
        <w:rPr>
          <w:sz w:val="24"/>
          <w:szCs w:val="24"/>
        </w:rPr>
      </w:pPr>
      <w:r>
        <w:rPr>
          <w:noProof/>
          <w:sz w:val="24"/>
          <w:szCs w:val="24"/>
        </w:rPr>
        <w:drawing>
          <wp:anchor distT="0" distB="0" distL="114300" distR="114300" simplePos="0" relativeHeight="251670528" behindDoc="1" locked="0" layoutInCell="1" allowOverlap="1">
            <wp:simplePos x="0" y="0"/>
            <wp:positionH relativeFrom="margin">
              <wp:posOffset>-507365</wp:posOffset>
            </wp:positionH>
            <wp:positionV relativeFrom="paragraph">
              <wp:posOffset>456924</wp:posOffset>
            </wp:positionV>
            <wp:extent cx="6118225" cy="4046855"/>
            <wp:effectExtent l="0" t="0" r="0" b="0"/>
            <wp:wrapTight wrapText="bothSides">
              <wp:wrapPolygon edited="0">
                <wp:start x="0" y="0"/>
                <wp:lineTo x="0" y="21454"/>
                <wp:lineTo x="21522" y="21454"/>
                <wp:lineTo x="215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541472_10208283683912578_1510505114285793713_n.jpg"/>
                    <pic:cNvPicPr/>
                  </pic:nvPicPr>
                  <pic:blipFill>
                    <a:blip r:embed="rId26">
                      <a:extLst>
                        <a:ext uri="{28A0092B-C50C-407E-A947-70E740481C1C}">
                          <a14:useLocalDpi xmlns:a14="http://schemas.microsoft.com/office/drawing/2010/main" val="0"/>
                        </a:ext>
                      </a:extLst>
                    </a:blip>
                    <a:stretch>
                      <a:fillRect/>
                    </a:stretch>
                  </pic:blipFill>
                  <pic:spPr>
                    <a:xfrm>
                      <a:off x="0" y="0"/>
                      <a:ext cx="6118225" cy="4046855"/>
                    </a:xfrm>
                    <a:prstGeom prst="rect">
                      <a:avLst/>
                    </a:prstGeom>
                  </pic:spPr>
                </pic:pic>
              </a:graphicData>
            </a:graphic>
            <wp14:sizeRelH relativeFrom="page">
              <wp14:pctWidth>0</wp14:pctWidth>
            </wp14:sizeRelH>
            <wp14:sizeRelV relativeFrom="page">
              <wp14:pctHeight>0</wp14:pctHeight>
            </wp14:sizeRelV>
          </wp:anchor>
        </w:drawing>
      </w:r>
    </w:p>
    <w:p w:rsidR="00CE71AB" w:rsidRDefault="00CE71AB" w:rsidP="00CE71AB">
      <w:pPr>
        <w:rPr>
          <w:sz w:val="24"/>
          <w:szCs w:val="24"/>
        </w:rPr>
      </w:pPr>
    </w:p>
    <w:p w:rsidR="00CE71AB" w:rsidRDefault="00CE71AB" w:rsidP="00CE71AB">
      <w:pPr>
        <w:rPr>
          <w:sz w:val="24"/>
          <w:szCs w:val="24"/>
        </w:rPr>
      </w:pPr>
    </w:p>
    <w:p w:rsidR="00CE71AB" w:rsidRDefault="00CE71AB" w:rsidP="00CE71AB">
      <w:pPr>
        <w:rPr>
          <w:sz w:val="24"/>
          <w:szCs w:val="24"/>
        </w:rPr>
      </w:pPr>
    </w:p>
    <w:p w:rsidR="00923BF2" w:rsidRDefault="00923BF2" w:rsidP="00CE71AB">
      <w:pPr>
        <w:rPr>
          <w:sz w:val="24"/>
          <w:szCs w:val="24"/>
        </w:rPr>
      </w:pPr>
    </w:p>
    <w:p w:rsidR="00923BF2" w:rsidRDefault="00923BF2" w:rsidP="00CE71AB">
      <w:pPr>
        <w:rPr>
          <w:sz w:val="24"/>
          <w:szCs w:val="24"/>
        </w:rPr>
      </w:pPr>
    </w:p>
    <w:p w:rsidR="00923BF2" w:rsidRDefault="00923BF2" w:rsidP="00CE71AB">
      <w:pPr>
        <w:rPr>
          <w:sz w:val="24"/>
          <w:szCs w:val="24"/>
        </w:rPr>
      </w:pPr>
    </w:p>
    <w:p w:rsidR="00923BF2" w:rsidRDefault="00923BF2" w:rsidP="00CE71AB">
      <w:pPr>
        <w:rPr>
          <w:sz w:val="24"/>
          <w:szCs w:val="24"/>
        </w:rPr>
      </w:pPr>
    </w:p>
    <w:p w:rsidR="00923BF2" w:rsidRDefault="00923BF2" w:rsidP="00CE71AB">
      <w:pPr>
        <w:rPr>
          <w:sz w:val="24"/>
          <w:szCs w:val="24"/>
        </w:rPr>
      </w:pPr>
    </w:p>
    <w:p w:rsidR="00923BF2" w:rsidRDefault="00923BF2" w:rsidP="00CE71AB">
      <w:pPr>
        <w:rPr>
          <w:sz w:val="24"/>
          <w:szCs w:val="24"/>
        </w:rPr>
      </w:pPr>
    </w:p>
    <w:p w:rsidR="00CE71AB" w:rsidRDefault="00CE71AB" w:rsidP="00CE71AB">
      <w:pPr>
        <w:rPr>
          <w:sz w:val="28"/>
          <w:szCs w:val="28"/>
        </w:rPr>
      </w:pPr>
      <w:r w:rsidRPr="00CE71AB">
        <w:rPr>
          <w:sz w:val="28"/>
          <w:szCs w:val="28"/>
        </w:rPr>
        <w:lastRenderedPageBreak/>
        <w:t xml:space="preserve">Third example : g(x) = </w:t>
      </w:r>
      <w:proofErr w:type="spellStart"/>
      <w:r w:rsidRPr="00CE71AB">
        <w:rPr>
          <w:sz w:val="28"/>
          <w:szCs w:val="28"/>
        </w:rPr>
        <w:t>exp</w:t>
      </w:r>
      <w:proofErr w:type="spellEnd"/>
      <w:r w:rsidRPr="00CE71AB">
        <w:rPr>
          <w:sz w:val="28"/>
          <w:szCs w:val="28"/>
        </w:rPr>
        <w:t>(x)+(2^- x)+2*cos(x)-6</w:t>
      </w:r>
    </w:p>
    <w:p w:rsidR="00923BF2" w:rsidRDefault="00923BF2" w:rsidP="00CE71AB">
      <w:pPr>
        <w:rPr>
          <w:sz w:val="28"/>
          <w:szCs w:val="28"/>
        </w:rPr>
      </w:pPr>
      <w:r>
        <w:rPr>
          <w:noProof/>
          <w:sz w:val="28"/>
          <w:szCs w:val="28"/>
        </w:rPr>
        <w:drawing>
          <wp:anchor distT="0" distB="0" distL="114300" distR="114300" simplePos="0" relativeHeight="251671552" behindDoc="1" locked="0" layoutInCell="1" allowOverlap="1">
            <wp:simplePos x="0" y="0"/>
            <wp:positionH relativeFrom="column">
              <wp:posOffset>-689858</wp:posOffset>
            </wp:positionH>
            <wp:positionV relativeFrom="paragraph">
              <wp:posOffset>270344</wp:posOffset>
            </wp:positionV>
            <wp:extent cx="6423984" cy="4238045"/>
            <wp:effectExtent l="0" t="0" r="0" b="0"/>
            <wp:wrapTight wrapText="bothSides">
              <wp:wrapPolygon edited="0">
                <wp:start x="0" y="0"/>
                <wp:lineTo x="0" y="21458"/>
                <wp:lineTo x="21523" y="21458"/>
                <wp:lineTo x="2152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578444_10208283687672672_1770583428773372517_n.jpg"/>
                    <pic:cNvPicPr/>
                  </pic:nvPicPr>
                  <pic:blipFill>
                    <a:blip r:embed="rId27">
                      <a:extLst>
                        <a:ext uri="{28A0092B-C50C-407E-A947-70E740481C1C}">
                          <a14:useLocalDpi xmlns:a14="http://schemas.microsoft.com/office/drawing/2010/main" val="0"/>
                        </a:ext>
                      </a:extLst>
                    </a:blip>
                    <a:stretch>
                      <a:fillRect/>
                    </a:stretch>
                  </pic:blipFill>
                  <pic:spPr>
                    <a:xfrm>
                      <a:off x="0" y="0"/>
                      <a:ext cx="6423984" cy="4238045"/>
                    </a:xfrm>
                    <a:prstGeom prst="rect">
                      <a:avLst/>
                    </a:prstGeom>
                  </pic:spPr>
                </pic:pic>
              </a:graphicData>
            </a:graphic>
            <wp14:sizeRelH relativeFrom="page">
              <wp14:pctWidth>0</wp14:pctWidth>
            </wp14:sizeRelH>
            <wp14:sizeRelV relativeFrom="page">
              <wp14:pctHeight>0</wp14:pctHeight>
            </wp14:sizeRelV>
          </wp:anchor>
        </w:drawing>
      </w:r>
    </w:p>
    <w:p w:rsidR="00923BF2" w:rsidRPr="00CE71AB" w:rsidRDefault="00923BF2" w:rsidP="00CE71AB">
      <w:pPr>
        <w:rPr>
          <w:sz w:val="28"/>
          <w:szCs w:val="28"/>
        </w:rPr>
      </w:pPr>
    </w:p>
    <w:sectPr w:rsidR="00923BF2" w:rsidRPr="00CE71AB">
      <w:footerReference w:type="defaul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3491" w:rsidRDefault="00533491" w:rsidP="00C6554A">
      <w:pPr>
        <w:spacing w:before="0" w:after="0" w:line="240" w:lineRule="auto"/>
      </w:pPr>
      <w:r>
        <w:separator/>
      </w:r>
    </w:p>
  </w:endnote>
  <w:endnote w:type="continuationSeparator" w:id="0">
    <w:p w:rsidR="00533491" w:rsidRDefault="0053349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7A552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3491" w:rsidRDefault="00533491" w:rsidP="00C6554A">
      <w:pPr>
        <w:spacing w:before="0" w:after="0" w:line="240" w:lineRule="auto"/>
      </w:pPr>
      <w:r>
        <w:separator/>
      </w:r>
    </w:p>
  </w:footnote>
  <w:footnote w:type="continuationSeparator" w:id="0">
    <w:p w:rsidR="00533491" w:rsidRDefault="0053349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6F86B24"/>
    <w:multiLevelType w:val="hybridMultilevel"/>
    <w:tmpl w:val="12E8D08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18343F12"/>
    <w:multiLevelType w:val="hybridMultilevel"/>
    <w:tmpl w:val="CE2E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090974"/>
    <w:multiLevelType w:val="hybridMultilevel"/>
    <w:tmpl w:val="913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1206B"/>
    <w:multiLevelType w:val="hybridMultilevel"/>
    <w:tmpl w:val="70D4E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732D87"/>
    <w:multiLevelType w:val="hybridMultilevel"/>
    <w:tmpl w:val="9D42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B33D8D"/>
    <w:multiLevelType w:val="hybridMultilevel"/>
    <w:tmpl w:val="D7928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375E0"/>
    <w:multiLevelType w:val="hybridMultilevel"/>
    <w:tmpl w:val="D4A2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727B85"/>
    <w:multiLevelType w:val="hybridMultilevel"/>
    <w:tmpl w:val="204A0608"/>
    <w:lvl w:ilvl="0" w:tplc="273CA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6441BA"/>
    <w:multiLevelType w:val="hybridMultilevel"/>
    <w:tmpl w:val="26505518"/>
    <w:lvl w:ilvl="0" w:tplc="937CA4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8"/>
  </w:num>
  <w:num w:numId="18">
    <w:abstractNumId w:val="16"/>
  </w:num>
  <w:num w:numId="19">
    <w:abstractNumId w:val="15"/>
  </w:num>
  <w:num w:numId="20">
    <w:abstractNumId w:val="19"/>
  </w:num>
  <w:num w:numId="21">
    <w:abstractNumId w:val="12"/>
  </w:num>
  <w:num w:numId="22">
    <w:abstractNumId w:val="21"/>
  </w:num>
  <w:num w:numId="23">
    <w:abstractNumId w:val="2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82D"/>
    <w:rsid w:val="0000574B"/>
    <w:rsid w:val="00243BD9"/>
    <w:rsid w:val="002554CD"/>
    <w:rsid w:val="00293B83"/>
    <w:rsid w:val="002A139A"/>
    <w:rsid w:val="002B4294"/>
    <w:rsid w:val="002F4BB4"/>
    <w:rsid w:val="00333D0D"/>
    <w:rsid w:val="00464FC4"/>
    <w:rsid w:val="004C049F"/>
    <w:rsid w:val="005000E2"/>
    <w:rsid w:val="00533491"/>
    <w:rsid w:val="0057673E"/>
    <w:rsid w:val="005F1377"/>
    <w:rsid w:val="006A3CE7"/>
    <w:rsid w:val="006E682D"/>
    <w:rsid w:val="007A5526"/>
    <w:rsid w:val="00923BF2"/>
    <w:rsid w:val="009872D3"/>
    <w:rsid w:val="00A21DE9"/>
    <w:rsid w:val="00AE1DBE"/>
    <w:rsid w:val="00BD45A7"/>
    <w:rsid w:val="00C6554A"/>
    <w:rsid w:val="00C75AD1"/>
    <w:rsid w:val="00C9669C"/>
    <w:rsid w:val="00CE71AB"/>
    <w:rsid w:val="00D0097F"/>
    <w:rsid w:val="00DC45C3"/>
    <w:rsid w:val="00DF6279"/>
    <w:rsid w:val="00ED7C44"/>
    <w:rsid w:val="00FA15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548BC"/>
  <w15:chartTrackingRefBased/>
  <w15:docId w15:val="{0511006B-D2B9-40B5-8A77-AD5A63D67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Default">
    <w:name w:val="Default"/>
    <w:rsid w:val="006E682D"/>
    <w:pPr>
      <w:autoSpaceDE w:val="0"/>
      <w:autoSpaceDN w:val="0"/>
      <w:adjustRightInd w:val="0"/>
      <w:spacing w:before="0" w:after="0" w:line="240" w:lineRule="auto"/>
    </w:pPr>
    <w:rPr>
      <w:rFonts w:ascii="Calibri" w:hAnsi="Calibri" w:cs="Calibri"/>
      <w:color w:val="000000"/>
      <w:sz w:val="24"/>
      <w:szCs w:val="24"/>
    </w:rPr>
  </w:style>
  <w:style w:type="table" w:styleId="TableGrid">
    <w:name w:val="Table Grid"/>
    <w:basedOn w:val="TableNormal"/>
    <w:uiPriority w:val="39"/>
    <w:rsid w:val="00FA15C7"/>
    <w:pPr>
      <w:spacing w:before="0" w:after="0" w:line="240" w:lineRule="auto"/>
    </w:pPr>
    <w:rPr>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AE1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023025">
      <w:bodyDiv w:val="1"/>
      <w:marLeft w:val="0"/>
      <w:marRight w:val="0"/>
      <w:marTop w:val="0"/>
      <w:marBottom w:val="0"/>
      <w:divBdr>
        <w:top w:val="none" w:sz="0" w:space="0" w:color="auto"/>
        <w:left w:val="none" w:sz="0" w:space="0" w:color="auto"/>
        <w:bottom w:val="none" w:sz="0" w:space="0" w:color="auto"/>
        <w:right w:val="none" w:sz="0" w:space="0" w:color="auto"/>
      </w:divBdr>
      <w:divsChild>
        <w:div w:id="1790539837">
          <w:marLeft w:val="0"/>
          <w:marRight w:val="0"/>
          <w:marTop w:val="0"/>
          <w:marBottom w:val="0"/>
          <w:divBdr>
            <w:top w:val="none" w:sz="0" w:space="0" w:color="auto"/>
            <w:left w:val="none" w:sz="0" w:space="0" w:color="auto"/>
            <w:bottom w:val="none" w:sz="0" w:space="0" w:color="auto"/>
            <w:right w:val="none" w:sz="0" w:space="0" w:color="auto"/>
          </w:divBdr>
          <w:divsChild>
            <w:div w:id="96877912">
              <w:marLeft w:val="0"/>
              <w:marRight w:val="0"/>
              <w:marTop w:val="0"/>
              <w:marBottom w:val="0"/>
              <w:divBdr>
                <w:top w:val="none" w:sz="0" w:space="0" w:color="auto"/>
                <w:left w:val="none" w:sz="0" w:space="0" w:color="auto"/>
                <w:bottom w:val="none" w:sz="0" w:space="0" w:color="auto"/>
                <w:right w:val="none" w:sz="0" w:space="0" w:color="auto"/>
              </w:divBdr>
              <w:divsChild>
                <w:div w:id="571549876">
                  <w:marLeft w:val="120"/>
                  <w:marRight w:val="135"/>
                  <w:marTop w:val="150"/>
                  <w:marBottom w:val="45"/>
                  <w:divBdr>
                    <w:top w:val="none" w:sz="0" w:space="0" w:color="auto"/>
                    <w:left w:val="none" w:sz="0" w:space="0" w:color="auto"/>
                    <w:bottom w:val="none" w:sz="0" w:space="0" w:color="auto"/>
                    <w:right w:val="none" w:sz="0" w:space="0" w:color="auto"/>
                  </w:divBdr>
                  <w:divsChild>
                    <w:div w:id="801121133">
                      <w:marLeft w:val="0"/>
                      <w:marRight w:val="0"/>
                      <w:marTop w:val="0"/>
                      <w:marBottom w:val="0"/>
                      <w:divBdr>
                        <w:top w:val="none" w:sz="0" w:space="0" w:color="auto"/>
                        <w:left w:val="none" w:sz="0" w:space="0" w:color="auto"/>
                        <w:bottom w:val="none" w:sz="0" w:space="0" w:color="auto"/>
                        <w:right w:val="none" w:sz="0" w:space="0" w:color="auto"/>
                      </w:divBdr>
                      <w:divsChild>
                        <w:div w:id="782651856">
                          <w:marLeft w:val="0"/>
                          <w:marRight w:val="0"/>
                          <w:marTop w:val="0"/>
                          <w:marBottom w:val="0"/>
                          <w:divBdr>
                            <w:top w:val="none" w:sz="0" w:space="0" w:color="auto"/>
                            <w:left w:val="none" w:sz="0" w:space="0" w:color="auto"/>
                            <w:bottom w:val="none" w:sz="0" w:space="0" w:color="auto"/>
                            <w:right w:val="none" w:sz="0" w:space="0" w:color="auto"/>
                          </w:divBdr>
                          <w:divsChild>
                            <w:div w:id="1048577462">
                              <w:marLeft w:val="0"/>
                              <w:marRight w:val="0"/>
                              <w:marTop w:val="0"/>
                              <w:marBottom w:val="0"/>
                              <w:divBdr>
                                <w:top w:val="none" w:sz="0" w:space="0" w:color="auto"/>
                                <w:left w:val="none" w:sz="0" w:space="0" w:color="auto"/>
                                <w:bottom w:val="none" w:sz="0" w:space="0" w:color="auto"/>
                                <w:right w:val="none" w:sz="0" w:space="0" w:color="auto"/>
                              </w:divBdr>
                              <w:divsChild>
                                <w:div w:id="1789005897">
                                  <w:marLeft w:val="120"/>
                                  <w:marRight w:val="0"/>
                                  <w:marTop w:val="0"/>
                                  <w:marBottom w:val="0"/>
                                  <w:divBdr>
                                    <w:top w:val="none" w:sz="0" w:space="0" w:color="auto"/>
                                    <w:left w:val="none" w:sz="0" w:space="0" w:color="auto"/>
                                    <w:bottom w:val="none" w:sz="0" w:space="0" w:color="auto"/>
                                    <w:right w:val="none" w:sz="0" w:space="0" w:color="auto"/>
                                  </w:divBdr>
                                  <w:divsChild>
                                    <w:div w:id="1891266894">
                                      <w:marLeft w:val="0"/>
                                      <w:marRight w:val="0"/>
                                      <w:marTop w:val="0"/>
                                      <w:marBottom w:val="0"/>
                                      <w:divBdr>
                                        <w:top w:val="none" w:sz="0" w:space="0" w:color="auto"/>
                                        <w:left w:val="none" w:sz="0" w:space="0" w:color="auto"/>
                                        <w:bottom w:val="none" w:sz="0" w:space="0" w:color="auto"/>
                                        <w:right w:val="none" w:sz="0" w:space="0" w:color="auto"/>
                                      </w:divBdr>
                                      <w:divsChild>
                                        <w:div w:id="231431201">
                                          <w:marLeft w:val="0"/>
                                          <w:marRight w:val="0"/>
                                          <w:marTop w:val="30"/>
                                          <w:marBottom w:val="30"/>
                                          <w:divBdr>
                                            <w:top w:val="none" w:sz="0" w:space="0" w:color="auto"/>
                                            <w:left w:val="none" w:sz="0" w:space="0" w:color="auto"/>
                                            <w:bottom w:val="none" w:sz="0" w:space="0" w:color="auto"/>
                                            <w:right w:val="none" w:sz="0" w:space="0" w:color="auto"/>
                                          </w:divBdr>
                                          <w:divsChild>
                                            <w:div w:id="116947373">
                                              <w:marLeft w:val="0"/>
                                              <w:marRight w:val="0"/>
                                              <w:marTop w:val="0"/>
                                              <w:marBottom w:val="0"/>
                                              <w:divBdr>
                                                <w:top w:val="none" w:sz="0" w:space="0" w:color="auto"/>
                                                <w:left w:val="none" w:sz="0" w:space="0" w:color="auto"/>
                                                <w:bottom w:val="none" w:sz="0" w:space="0" w:color="auto"/>
                                                <w:right w:val="none" w:sz="0" w:space="0" w:color="auto"/>
                                              </w:divBdr>
                                              <w:divsChild>
                                                <w:div w:id="17428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E9E36-1935-455E-B753-6CBCDB36E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211</TotalTime>
  <Pages>1</Pages>
  <Words>1964</Words>
  <Characters>11196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Ahmed EL-Halawany</cp:lastModifiedBy>
  <cp:revision>9</cp:revision>
  <dcterms:created xsi:type="dcterms:W3CDTF">2016-12-16T12:37:00Z</dcterms:created>
  <dcterms:modified xsi:type="dcterms:W3CDTF">2017-03-01T19:23:00Z</dcterms:modified>
</cp:coreProperties>
</file>